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header3.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268" w:lineRule="auto" w:line="259"/>
        <w:ind w:left="0" w:right="70" w:firstLine="0"/>
        <w:jc w:val="left"/>
        <w:rPr>
          <w:b/>
          <w:i w:val="false"/>
          <w:color w:val="36363d"/>
          <w:sz w:val="36"/>
          <w:lang w:val="en-US"/>
        </w:rPr>
      </w:pPr>
      <w:r>
        <w:rPr>
          <w:b/>
          <w:i w:val="false"/>
          <w:color w:val="36363d"/>
          <w:sz w:val="36"/>
          <w:lang w:val="en-US"/>
        </w:rPr>
        <w:t xml:space="preserve">                                  PROJECT TITLE</w:t>
      </w:r>
    </w:p>
    <w:p>
      <w:pPr>
        <w:pStyle w:val="style0"/>
        <w:spacing w:after="268" w:lineRule="auto" w:line="259"/>
        <w:ind w:left="0" w:right="70" w:firstLine="0"/>
        <w:jc w:val="left"/>
        <w:rPr>
          <w:b/>
          <w:i w:val="false"/>
          <w:color w:val="36363d"/>
          <w:sz w:val="36"/>
          <w:lang w:val="en-US"/>
        </w:rPr>
      </w:pPr>
      <w:r>
        <w:rPr>
          <w:b/>
          <w:i w:val="false"/>
          <w:color w:val="36363d"/>
          <w:sz w:val="36"/>
          <w:lang w:val="en-US"/>
        </w:rPr>
        <w:t xml:space="preserve">      </w:t>
      </w:r>
      <w:r>
        <w:rPr>
          <w:b/>
          <w:i w:val="false"/>
          <w:color w:val="36363d"/>
          <w:sz w:val="36"/>
          <w:lang w:val="en-US"/>
        </w:rPr>
        <w:t xml:space="preserve">DECODING EMOTION THROUGH SENTIMENT </w:t>
      </w:r>
    </w:p>
    <w:p>
      <w:pPr>
        <w:pStyle w:val="style0"/>
        <w:spacing w:after="268" w:lineRule="auto" w:line="259"/>
        <w:ind w:left="0" w:right="70" w:firstLine="540" w:firstLineChars="150"/>
        <w:jc w:val="left"/>
        <w:rPr>
          <w:b/>
          <w:i w:val="false"/>
          <w:color w:val="36363d"/>
          <w:sz w:val="36"/>
          <w:lang w:val="en-US"/>
        </w:rPr>
      </w:pPr>
      <w:r>
        <w:rPr>
          <w:b/>
          <w:i w:val="false"/>
          <w:color w:val="36363d"/>
          <w:sz w:val="36"/>
          <w:lang w:val="en-US"/>
        </w:rPr>
        <w:t xml:space="preserve">ANALYSIS OF SOCIAL MEDIA CONVERSATION </w:t>
      </w:r>
    </w:p>
    <w:p>
      <w:pPr>
        <w:pStyle w:val="style0"/>
        <w:spacing w:after="268" w:lineRule="auto" w:line="259"/>
        <w:ind w:left="0" w:right="70" w:firstLine="0"/>
        <w:jc w:val="left"/>
        <w:rPr>
          <w:b/>
          <w:i w:val="false"/>
          <w:color w:val="36363d"/>
          <w:sz w:val="36"/>
          <w:lang w:val="en-US"/>
        </w:rPr>
      </w:pPr>
    </w:p>
    <w:p>
      <w:pPr>
        <w:pStyle w:val="style0"/>
        <w:spacing w:after="268" w:lineRule="auto" w:line="259"/>
        <w:ind w:left="0" w:right="70" w:firstLine="0"/>
        <w:jc w:val="center"/>
        <w:rPr/>
      </w:pPr>
      <w:r>
        <w:rPr>
          <w:b/>
          <w:i w:val="false"/>
          <w:color w:val="980000"/>
          <w:sz w:val="36"/>
        </w:rPr>
        <w:t xml:space="preserve">Phase-2 </w:t>
      </w:r>
    </w:p>
    <w:p>
      <w:pPr>
        <w:pStyle w:val="style0"/>
        <w:spacing w:after="257"/>
        <w:ind w:left="-5"/>
        <w:rPr>
          <w:i w:val="false"/>
          <w:sz w:val="36"/>
          <w:lang w:val="en-US"/>
        </w:rPr>
      </w:pPr>
      <w:r>
        <w:rPr>
          <w:b/>
          <w:i w:val="false"/>
          <w:sz w:val="36"/>
        </w:rPr>
        <w:t>Student Name:</w:t>
      </w:r>
      <w:r>
        <w:rPr>
          <w:i w:val="false"/>
          <w:sz w:val="36"/>
        </w:rPr>
        <w:t xml:space="preserve"> </w:t>
      </w:r>
      <w:r>
        <w:rPr>
          <w:i w:val="false"/>
          <w:sz w:val="36"/>
          <w:lang w:val="en-US"/>
        </w:rPr>
        <w:t>ARUNKUMAR P</w:t>
      </w:r>
    </w:p>
    <w:p>
      <w:pPr>
        <w:pStyle w:val="style0"/>
        <w:spacing w:after="257"/>
        <w:ind w:left="-5"/>
        <w:rPr>
          <w:lang w:val="en-US"/>
        </w:rPr>
      </w:pPr>
      <w:r>
        <w:rPr>
          <w:b/>
          <w:i w:val="false"/>
          <w:sz w:val="36"/>
        </w:rPr>
        <w:t>Register Number:</w:t>
      </w:r>
      <w:r>
        <w:rPr>
          <w:i w:val="false"/>
          <w:sz w:val="36"/>
        </w:rPr>
        <w:t xml:space="preserve">  4127231040</w:t>
      </w:r>
      <w:r>
        <w:rPr>
          <w:i w:val="false"/>
          <w:sz w:val="36"/>
          <w:lang w:val="en-US"/>
        </w:rPr>
        <w:t>09</w:t>
      </w:r>
    </w:p>
    <w:p>
      <w:pPr>
        <w:pStyle w:val="style0"/>
        <w:spacing w:after="257"/>
        <w:ind w:left="-5"/>
        <w:rPr/>
      </w:pPr>
      <w:r>
        <w:rPr>
          <w:b/>
          <w:i w:val="false"/>
          <w:sz w:val="36"/>
        </w:rPr>
        <w:t>Institution:</w:t>
      </w:r>
      <w:r>
        <w:rPr>
          <w:i w:val="false"/>
          <w:sz w:val="36"/>
        </w:rPr>
        <w:t xml:space="preserve"> Tagore Engineering College</w:t>
      </w:r>
    </w:p>
    <w:p>
      <w:pPr>
        <w:pStyle w:val="style0"/>
        <w:spacing w:after="257"/>
        <w:ind w:left="-5"/>
        <w:rPr/>
      </w:pPr>
      <w:r>
        <w:rPr>
          <w:b/>
          <w:i w:val="false"/>
          <w:sz w:val="36"/>
        </w:rPr>
        <w:t>Department:</w:t>
      </w:r>
      <w:r>
        <w:rPr>
          <w:i w:val="false"/>
          <w:sz w:val="36"/>
        </w:rPr>
        <w:t xml:space="preserve"> Computer Science </w:t>
      </w:r>
    </w:p>
    <w:p>
      <w:pPr>
        <w:pStyle w:val="style0"/>
        <w:spacing w:after="268" w:lineRule="auto" w:line="259"/>
        <w:ind w:left="0" w:firstLine="0"/>
        <w:rPr/>
      </w:pPr>
      <w:r>
        <w:rPr>
          <w:b/>
          <w:i w:val="false"/>
          <w:sz w:val="36"/>
        </w:rPr>
        <w:t>Date of Submission: 02-05-2025</w:t>
      </w:r>
      <w:r>
        <w:rPr>
          <w:i w:val="false"/>
          <w:sz w:val="36"/>
        </w:rPr>
        <w:t xml:space="preserve"> </w:t>
      </w:r>
    </w:p>
    <w:p>
      <w:pPr>
        <w:pStyle w:val="style0"/>
        <w:spacing w:after="176"/>
        <w:ind w:left="-5"/>
        <w:rPr>
          <w:b/>
          <w:i w:val="false"/>
          <w:sz w:val="36"/>
        </w:rPr>
      </w:pPr>
      <w:r>
        <w:rPr>
          <w:b/>
          <w:i w:val="false"/>
          <w:sz w:val="36"/>
        </w:rPr>
        <w:t>GitHub Repository Link:</w:t>
      </w:r>
    </w:p>
    <w:p>
      <w:pPr>
        <w:pStyle w:val="style0"/>
        <w:spacing w:after="176"/>
        <w:ind w:left="-5"/>
        <w:rPr>
          <w:b/>
          <w:i w:val="false"/>
          <w:sz w:val="36"/>
        </w:rPr>
      </w:pPr>
      <w:r>
        <w:rPr>
          <w:b/>
          <w:i w:val="false"/>
          <w:sz w:val="36"/>
          <w:lang w:val="en-US"/>
        </w:rPr>
        <w:t>https://github.com/Aklite/Sentimental-analysis.git</w:t>
      </w:r>
    </w:p>
    <w:p>
      <w:pPr>
        <w:pStyle w:val="style0"/>
        <w:spacing w:after="319" w:lineRule="auto" w:line="259"/>
        <w:ind w:left="0" w:firstLine="0"/>
        <w:jc w:val="right"/>
        <w:rPr/>
      </w:pPr>
      <w:r>
        <w:rPr>
          <w:rFonts w:ascii="Calibri" w:cs="Calibri" w:eastAsia="Calibri" w:hAnsi="Calibri"/>
          <w:i w:val="false"/>
          <w:sz w:val="22"/>
        </w:rPr>
      </w:r>
      <w:r>
        <w:rPr>
          <w:rFonts w:ascii="Calibri" w:cs="Calibri" w:eastAsia="Calibri" w:hAnsi="Calibri"/>
          <w:i w:val="false"/>
          <w:sz w:val="22"/>
        </w:rPr>
      </w:r>
      <w:r>
        <w:rPr>
          <w:rFonts w:ascii="Calibri" w:cs="Calibri" w:eastAsia="Calibri" w:hAnsi="Calibri"/>
          <w:i w:val="false"/>
          <w:sz w:val="22"/>
        </w:rPr>
      </w:r>
      <w:r>
        <w:rPr>
          <w:rFonts w:ascii="Calibri" w:cs="Calibri" w:eastAsia="Calibri" w:hAnsi="Calibri"/>
          <w:i w:val="false"/>
          <w:sz w:val="22"/>
        </w:rPr>
        <mc:AlternateContent>
          <mc:Choice Requires="wpg">
            <w:drawing>
              <wp:inline distL="0" distT="0" distB="0" distR="0">
                <wp:extent cx="5866715" cy="951"/>
                <wp:effectExtent l="0" t="0" r="0" b="0"/>
                <wp:docPr id="1026" name="组合 5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866715" cy="951"/>
                          <a:chOff x="0" y="0"/>
                          <a:chExt cx="5866715" cy="952"/>
                        </a:xfrm>
                        <a:solidFill>
                          <a:srgbClr val="ffffff"/>
                        </a:solidFill>
                      </wpg:grpSpPr>
                    </wpg:wgp>
                  </a:graphicData>
                </a:graphic>
              </wp:inline>
            </w:drawing>
          </mc:Choice>
          <mc:Fallback>
            <w:pict>
              <v:group id="1026" fillcolor="white" stroked="t" style="margin-left:0.0pt;margin-top:0.0pt;width:461.95pt;height:0.07pt;mso-wrap-distance-left:0.0pt;mso-wrap-distance-right:0.0pt;visibility:visible;" coordsize="5866715,952">
                <w10:anchorlock/>
                <v:stroke joinstyle="miter" weight="1.0pt"/>
                <v:fill rotate="true"/>
              </v:group>
            </w:pict>
          </mc:Fallback>
        </mc:AlternateContent>
      </w:r>
      <w:r>
        <w:rPr>
          <w:rFonts w:ascii="Calibri" w:cs="Calibri" w:eastAsia="Calibri" w:hAnsi="Calibri"/>
          <w:i w:val="false"/>
          <w:sz w:val="22"/>
        </w:rPr>
      </w:r>
      <w:r>
        <w:rPr>
          <w:rFonts w:ascii="Calibri" w:cs="Calibri" w:eastAsia="Calibri" w:hAnsi="Calibri"/>
          <w:i w:val="false"/>
          <w:sz w:val="22"/>
        </w:rPr>
      </w:r>
      <w:r>
        <w:rPr>
          <w:i w:val="false"/>
        </w:rPr>
        <w:t xml:space="preserve"> </w:t>
      </w:r>
    </w:p>
    <w:p>
      <w:pPr>
        <w:pStyle w:val="style1"/>
        <w:spacing w:after="283"/>
        <w:ind w:left="-5"/>
        <w:rPr/>
      </w:pPr>
      <w:r>
        <w:t xml:space="preserve">1. Problem Statement </w:t>
      </w:r>
    </w:p>
    <w:p>
      <w:pPr>
        <w:pStyle w:val="style0"/>
        <w:spacing w:after="10"/>
        <w:ind w:left="0" w:firstLine="0"/>
        <w:rPr>
          <w:rFonts w:hint="eastAsia"/>
        </w:rPr>
      </w:pPr>
    </w:p>
    <w:p>
      <w:pPr>
        <w:pStyle w:val="style94"/>
        <w:keepNext w:val="false"/>
        <w:keepLines w:val="false"/>
        <w:widowControl/>
        <w:suppressLineNumbers w:val="false"/>
        <w:spacing w:before="0" w:beforeAutospacing="true" w:after="0" w:afterAutospacing="true"/>
        <w:ind w:left="0" w:right="0"/>
        <w:rPr/>
      </w:pPr>
      <w:r>
        <w:t>In the era of digital communication, social media platforms have become a powerful medium where individuals freely express their thoughts, emotions, and opinions. These platforms generate an enormous amount of user-generated content daily, which holds valuable insights into public sentiment on various topics, events, and trends. However, understanding the emotional tone embedded within these large volumes of unstructured text data is a complex task.</w:t>
      </w:r>
    </w:p>
    <w:p>
      <w:pPr>
        <w:pStyle w:val="style94"/>
        <w:keepNext w:val="false"/>
        <w:keepLines w:val="false"/>
        <w:widowControl/>
        <w:suppressLineNumbers w:val="false"/>
        <w:spacing w:before="0" w:beforeAutospacing="true" w:after="0" w:afterAutospacing="true"/>
        <w:ind w:left="0" w:right="0"/>
        <w:rPr/>
      </w:pPr>
      <w:r>
        <w:t xml:space="preserve">Our project, </w:t>
      </w:r>
      <w:r>
        <w:rPr>
          <w:rStyle w:val="style87"/>
        </w:rPr>
        <w:t>“Decoding Emotion Through Sentiment Analysis of Social Media Conversation,”</w:t>
      </w:r>
      <w:r>
        <w:t xml:space="preserve"> aims to address this challenge by analyzing social media text to detect and classify emotions such as happiness, anger, sadness, surprise, fear, etc. The primary objective is to develop a machine learning-based sentiment analysis model that can automatically interpret and categorize emotional states from social conversations.</w:t>
      </w:r>
    </w:p>
    <w:p>
      <w:pPr>
        <w:pStyle w:val="style94"/>
        <w:keepNext w:val="false"/>
        <w:keepLines w:val="false"/>
        <w:widowControl/>
        <w:suppressLineNumbers w:val="false"/>
        <w:spacing w:before="0" w:beforeAutospacing="true" w:after="0" w:afterAutospacing="true"/>
        <w:ind w:left="0" w:right="0"/>
        <w:rPr/>
      </w:pPr>
      <w:r>
        <w:t xml:space="preserve">This is a </w:t>
      </w:r>
      <w:r>
        <w:rPr>
          <w:rStyle w:val="style87"/>
        </w:rPr>
        <w:t>multi-class classification problem</w:t>
      </w:r>
      <w:r>
        <w:t>, as the goal is to assign each text instance to one of several predefined emotion categories. By solving this problem, we can provide insights for various real-world applications including mental health monitoring, brand reputation management, targeted advertising, and public opinion tracking.</w:t>
      </w:r>
    </w:p>
    <w:p>
      <w:pPr>
        <w:pStyle w:val="style94"/>
        <w:keepNext w:val="false"/>
        <w:keepLines w:val="false"/>
        <w:widowControl/>
        <w:suppressLineNumbers w:val="false"/>
        <w:spacing w:before="0" w:beforeAutospacing="true" w:after="0" w:afterAutospacing="true"/>
        <w:ind w:left="0" w:right="0"/>
        <w:rPr/>
      </w:pPr>
      <w:r>
        <w:t>Emotion detection from textual data not only helps businesses make informed decisions but also contributes to societal well-being by identifying emotional distress in individuals or communities, enabling timely interventions.</w:t>
      </w:r>
    </w:p>
    <w:p>
      <w:pPr>
        <w:pStyle w:val="style0"/>
        <w:spacing w:after="10"/>
        <w:ind w:left="0" w:firstLine="0"/>
        <w:rPr>
          <w:lang w:val="en-US"/>
        </w:rPr>
      </w:pPr>
    </w:p>
    <w:p>
      <w:pPr>
        <w:pStyle w:val="style0"/>
        <w:spacing w:after="319" w:lineRule="auto" w:line="259"/>
        <w:ind w:left="720" w:firstLine="0"/>
        <w:rPr/>
      </w:pPr>
      <w:r>
        <w:t xml:space="preserve"> </w:t>
      </w:r>
    </w:p>
    <w:p>
      <w:pPr>
        <w:pStyle w:val="style1"/>
        <w:spacing w:after="283"/>
        <w:ind w:left="-5"/>
        <w:rPr>
          <w:color w:val="000000"/>
          <w:sz w:val="26"/>
        </w:rPr>
      </w:pPr>
      <w:r>
        <w:t>2. Project Objectives</w:t>
      </w:r>
      <w:r>
        <w:rPr>
          <w:color w:val="000000"/>
          <w:sz w:val="26"/>
        </w:rPr>
        <w:t xml:space="preserve"> </w:t>
      </w:r>
    </w:p>
    <w:p>
      <w:pPr>
        <w:pStyle w:val="style94"/>
        <w:keepNext w:val="false"/>
        <w:keepLines w:val="false"/>
        <w:widowControl/>
        <w:suppressLineNumbers w:val="false"/>
        <w:spacing w:before="0" w:beforeAutospacing="true" w:after="0" w:afterAutospacing="true"/>
        <w:ind w:left="0" w:right="0"/>
        <w:rPr/>
      </w:pPr>
      <w:r>
        <w:t>As we move into the practical phase of this project, our objectives have evolved to focus on building a robust and accurate emotion detection system using sentiment analysis techniques on social media conversations. The refined goals are as follows:</w:t>
      </w:r>
    </w:p>
    <w:p>
      <w:pPr>
        <w:pStyle w:val="style94"/>
        <w:keepNext w:val="false"/>
        <w:keepLines w:val="false"/>
        <w:widowControl/>
        <w:suppressLineNumbers w:val="false"/>
        <w:spacing w:before="0" w:beforeAutospacing="true" w:after="0" w:afterAutospacing="true"/>
        <w:ind w:left="720" w:right="0"/>
        <w:rPr/>
      </w:pPr>
      <w:r>
        <w:rPr>
          <w:rStyle w:val="style87"/>
        </w:rPr>
        <w:t>To develop a machine learning model</w:t>
      </w:r>
      <w:r>
        <w:t xml:space="preserve"> capable of classifying social media text into multiple emotional categories such as joy, anger, fear, sadness, and surprise.</w:t>
      </w:r>
    </w:p>
    <w:p>
      <w:pPr>
        <w:pStyle w:val="style94"/>
        <w:keepNext w:val="false"/>
        <w:keepLines w:val="false"/>
        <w:widowControl/>
        <w:suppressLineNumbers w:val="false"/>
        <w:spacing w:before="0" w:beforeAutospacing="true" w:after="0" w:afterAutospacing="true"/>
        <w:ind w:left="720" w:right="0"/>
        <w:rPr/>
      </w:pPr>
      <w:r>
        <w:rPr>
          <w:rStyle w:val="style87"/>
        </w:rPr>
        <w:t>To preprocess and clean raw social media data</w:t>
      </w:r>
      <w:r>
        <w:t>, handling challenges such as slang, emojis, abbreviations, and noise typical in informal text.</w:t>
      </w:r>
    </w:p>
    <w:p>
      <w:pPr>
        <w:pStyle w:val="style94"/>
        <w:keepNext w:val="false"/>
        <w:keepLines w:val="false"/>
        <w:widowControl/>
        <w:suppressLineNumbers w:val="false"/>
        <w:spacing w:before="0" w:beforeAutospacing="true" w:after="0" w:afterAutospacing="true"/>
        <w:ind w:left="720" w:right="0"/>
        <w:rPr/>
      </w:pPr>
      <w:r>
        <w:rPr>
          <w:rStyle w:val="style87"/>
        </w:rPr>
        <w:t>To perform exploratory data analysis (EDA)</w:t>
      </w:r>
      <w:r>
        <w:t xml:space="preserve"> to uncover patterns, relationships, and trends in emotional expressions across different posts.</w:t>
      </w:r>
    </w:p>
    <w:p>
      <w:pPr>
        <w:pStyle w:val="style94"/>
        <w:keepNext w:val="false"/>
        <w:keepLines w:val="false"/>
        <w:widowControl/>
        <w:suppressLineNumbers w:val="false"/>
        <w:spacing w:before="0" w:beforeAutospacing="true" w:after="0" w:afterAutospacing="true"/>
        <w:ind w:left="720" w:right="0"/>
        <w:rPr/>
      </w:pPr>
      <w:r>
        <w:rPr>
          <w:rStyle w:val="style87"/>
        </w:rPr>
        <w:t>To engineer relevant features and transform textual data</w:t>
      </w:r>
      <w:r>
        <w:t xml:space="preserve"> using techniques like tokenization, stop-word removal, TF-IDF, or word embeddings for better model input.</w:t>
      </w:r>
    </w:p>
    <w:p>
      <w:pPr>
        <w:pStyle w:val="style94"/>
        <w:keepNext w:val="false"/>
        <w:keepLines w:val="false"/>
        <w:widowControl/>
        <w:suppressLineNumbers w:val="false"/>
        <w:spacing w:before="0" w:beforeAutospacing="true" w:after="0" w:afterAutospacing="true"/>
        <w:ind w:left="720" w:right="0"/>
        <w:rPr/>
      </w:pPr>
      <w:r>
        <w:rPr>
          <w:rStyle w:val="style87"/>
        </w:rPr>
        <w:t>To implement and compare the performance</w:t>
      </w:r>
      <w:r>
        <w:t xml:space="preserve"> of at least two classification models (e.g., Logistic Regression, Random Forest, or Support Vector Machine) and identify the best-performing one.</w:t>
      </w:r>
    </w:p>
    <w:p>
      <w:pPr>
        <w:pStyle w:val="style94"/>
        <w:keepNext w:val="false"/>
        <w:keepLines w:val="false"/>
        <w:widowControl/>
        <w:suppressLineNumbers w:val="false"/>
        <w:spacing w:before="0" w:beforeAutospacing="true" w:after="0" w:afterAutospacing="true"/>
        <w:ind w:left="720" w:right="0"/>
        <w:rPr/>
      </w:pPr>
      <w:r>
        <w:rPr>
          <w:rStyle w:val="style87"/>
        </w:rPr>
        <w:t>To evaluate model performance</w:t>
      </w:r>
      <w:r>
        <w:t xml:space="preserve"> using metrics such as accuracy, precision, recall, and F1-score, focusing on balanced performance across emotion classes.</w:t>
      </w:r>
    </w:p>
    <w:p>
      <w:pPr>
        <w:pStyle w:val="style94"/>
        <w:keepNext w:val="false"/>
        <w:keepLines w:val="false"/>
        <w:widowControl/>
        <w:suppressLineNumbers w:val="false"/>
        <w:spacing w:before="0" w:beforeAutospacing="true" w:after="0" w:afterAutospacing="true"/>
        <w:ind w:left="720" w:right="0"/>
        <w:rPr/>
      </w:pPr>
      <w:r>
        <w:rPr>
          <w:rStyle w:val="style87"/>
        </w:rPr>
        <w:t>To visualize model insights and key influencing features</w:t>
      </w:r>
      <w:r>
        <w:t>, enhancing the interpretability and applicability of the solution.</w:t>
      </w:r>
    </w:p>
    <w:p>
      <w:pPr>
        <w:pStyle w:val="style94"/>
        <w:keepNext w:val="false"/>
        <w:keepLines w:val="false"/>
        <w:widowControl/>
        <w:suppressLineNumbers w:val="false"/>
        <w:spacing w:before="0" w:beforeAutospacing="true" w:after="0" w:afterAutospacing="true"/>
        <w:ind w:left="0" w:right="0"/>
        <w:rPr/>
      </w:pPr>
      <w:r>
        <w:t>These objectives are shaped by the challenges discovered during initial data exploration and are aligned toward delivering a practical, real-world sentiment analysis application.</w:t>
      </w:r>
    </w:p>
    <w:p>
      <w:pPr>
        <w:pStyle w:val="style0"/>
        <w:spacing w:after="10"/>
        <w:ind w:left="0" w:firstLine="0"/>
        <w:rPr/>
      </w:pPr>
    </w:p>
    <w:p>
      <w:pPr>
        <w:pStyle w:val="style0"/>
        <w:spacing w:after="319" w:lineRule="auto" w:line="259"/>
        <w:ind w:left="0" w:firstLine="0"/>
        <w:rPr>
          <w:b/>
          <w:i w:val="false"/>
          <w:color w:val="980000"/>
          <w:sz w:val="30"/>
        </w:rPr>
      </w:pPr>
      <w:r>
        <w:rPr>
          <w:b/>
          <w:i w:val="false"/>
          <w:color w:val="980000"/>
          <w:sz w:val="30"/>
        </w:rPr>
        <w:t xml:space="preserve">3. Flowchart of the Project Workflow </w:t>
      </w:r>
    </w:p>
    <w:p>
      <w:pPr>
        <w:pStyle w:val="style0"/>
        <w:spacing w:after="243" w:lineRule="auto" w:line="259"/>
        <w:ind w:left="0" w:firstLine="0"/>
        <w:rPr/>
      </w:pPr>
    </w:p>
    <w:p>
      <w:pPr>
        <w:pStyle w:val="style0"/>
        <w:spacing w:after="243" w:lineRule="auto" w:line="259"/>
        <w:ind w:left="0" w:firstLine="0"/>
        <w:rPr/>
      </w:pPr>
    </w:p>
    <w:p>
      <w:pPr>
        <w:pStyle w:val="style0"/>
        <w:spacing w:after="243" w:lineRule="auto" w:line="259"/>
        <w:ind w:left="0" w:firstLine="0"/>
        <w:rPr/>
      </w:pPr>
    </w:p>
    <w:p>
      <w:pPr>
        <w:pStyle w:val="style0"/>
        <w:spacing w:after="243" w:lineRule="auto" w:line="259"/>
        <w:ind w:left="0" w:firstLine="0"/>
        <w:rPr/>
      </w:pPr>
    </w:p>
    <w:p>
      <w:pPr>
        <w:pStyle w:val="style0"/>
        <w:spacing w:after="243" w:lineRule="auto" w:line="259"/>
        <w:ind w:left="0" w:firstLine="0"/>
        <w:rPr/>
      </w:pPr>
    </w:p>
    <w:p>
      <w:pPr>
        <w:pStyle w:val="style0"/>
        <w:spacing w:after="243" w:lineRule="auto" w:line="259"/>
        <w:ind w:left="0" w:firstLine="0"/>
        <w:rPr/>
      </w:pPr>
    </w:p>
    <w:p>
      <w:pPr>
        <w:pStyle w:val="style0"/>
        <w:spacing w:after="243" w:lineRule="auto" w:line="259"/>
        <w:ind w:left="0" w:firstLine="0"/>
        <w:rPr/>
      </w:pPr>
    </w:p>
    <w:p>
      <w:pPr>
        <w:pStyle w:val="style0"/>
        <w:spacing w:after="243" w:lineRule="auto" w:line="259"/>
        <w:ind w:left="0" w:firstLine="0"/>
        <w:rPr/>
      </w:pPr>
      <w:r>
        <w:rPr>
          <w:b/>
          <w:i w:val="false"/>
          <w:color w:val="36363d"/>
          <w:sz w:val="36"/>
          <w:lang w:val="en-US"/>
        </w:rPr>
        <w:drawing>
          <wp:inline distL="0" distT="0" distB="0" distR="0">
            <wp:extent cx="5988050" cy="7059281"/>
            <wp:effectExtent l="0" t="0" r="0" b="0"/>
            <wp:docPr id="1028" name="图片 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55"/>
                    <pic:cNvPicPr/>
                  </pic:nvPicPr>
                  <pic:blipFill>
                    <a:blip r:embed="rId2" cstate="print"/>
                    <a:srcRect l="0" t="0" r="0" b="0"/>
                    <a:stretch/>
                  </pic:blipFill>
                  <pic:spPr>
                    <a:xfrm rot="0">
                      <a:off x="0" y="0"/>
                      <a:ext cx="5988050" cy="7059281"/>
                    </a:xfrm>
                    <a:prstGeom prst="rect"/>
                    <a:ln>
                      <a:noFill/>
                    </a:ln>
                  </pic:spPr>
                </pic:pic>
              </a:graphicData>
            </a:graphic>
          </wp:inline>
        </w:drawing>
      </w:r>
    </w:p>
    <w:bookmarkStart w:id="0" w:name="_GoBack"/>
    <w:bookmarkEnd w:id="0"/>
    <w:p>
      <w:pPr>
        <w:pStyle w:val="style0"/>
        <w:spacing w:after="243" w:lineRule="auto" w:line="259"/>
        <w:ind w:left="0" w:firstLine="0"/>
        <w:rPr/>
      </w:pPr>
    </w:p>
    <w:p>
      <w:pPr>
        <w:pStyle w:val="style1"/>
        <w:spacing w:after="283"/>
        <w:ind w:left="-5"/>
        <w:rPr/>
      </w:pPr>
      <w:r>
        <w:t xml:space="preserve">4. Data Description  </w:t>
      </w:r>
    </w:p>
    <w:p>
      <w:pPr>
        <w:pStyle w:val="style94"/>
        <w:keepNext w:val="false"/>
        <w:keepLines w:val="false"/>
        <w:widowControl/>
        <w:suppressLineNumbers w:val="false"/>
        <w:spacing w:before="0" w:beforeAutospacing="true" w:after="0" w:afterAutospacing="true"/>
        <w:ind w:left="0" w:right="0"/>
        <w:rPr/>
      </w:pPr>
      <w:r>
        <w:t xml:space="preserve">The dataset used for this project is a labeled collection of social media conversations extracted from multiple platforms such as </w:t>
      </w:r>
      <w:r>
        <w:rPr>
          <w:rStyle w:val="style87"/>
        </w:rPr>
        <w:t>Twitter, Instagram, and Facebook</w:t>
      </w:r>
      <w:r>
        <w:t>. It contains text posts along with metadata that provide additional context such as user activity, time of posting, platform used, and engagement metrics like likes and retweets.</w:t>
      </w:r>
    </w:p>
    <w:p>
      <w:pPr>
        <w:pStyle w:val="style4"/>
        <w:keepNext w:val="false"/>
        <w:keepLines w:val="false"/>
        <w:widowControl/>
        <w:suppressLineNumbers w:val="false"/>
        <w:rPr>
          <w:rStyle w:val="style87"/>
        </w:rPr>
      </w:pPr>
      <w:r>
        <w:rPr>
          <w:rStyle w:val="style87"/>
        </w:rPr>
        <w:t>Dataset Overview</w:t>
      </w:r>
    </w:p>
    <w:p>
      <w:pPr>
        <w:pStyle w:val="style0"/>
        <w:rPr>
          <w:b w:val="false"/>
          <w:bCs w:val="false"/>
          <w:i w:val="false"/>
          <w:iCs/>
          <w:lang w:val="en-US"/>
        </w:rPr>
      </w:pPr>
      <w:r>
        <w:rPr>
          <w:rStyle w:val="style87"/>
          <w:lang w:val="en-US"/>
        </w:rPr>
        <w:t xml:space="preserve">           Data source: </w:t>
      </w:r>
      <w:r>
        <w:rPr>
          <w:rStyle w:val="style85"/>
          <w:b w:val="false"/>
          <w:bCs w:val="false"/>
          <w:i w:val="false"/>
          <w:iCs/>
          <w:lang w:val="en-US"/>
        </w:rPr>
        <w:fldChar w:fldCharType="begin"/>
      </w:r>
      <w:r>
        <w:instrText>HYPERLINK "https://www.kaggle.com/datasets/kashishparmar02/social-media-sentiments-analysis-dataset"</w:instrText>
      </w:r>
      <w:r>
        <w:rPr>
          <w:rStyle w:val="style85"/>
          <w:b w:val="false"/>
          <w:bCs w:val="false"/>
          <w:i w:val="false"/>
          <w:iCs/>
          <w:lang w:val="en-US"/>
        </w:rPr>
        <w:fldChar w:fldCharType="separate"/>
      </w:r>
      <w:r>
        <w:rPr>
          <w:rStyle w:val="style85"/>
          <w:b w:val="false"/>
          <w:bCs w:val="false"/>
          <w:i w:val="false"/>
          <w:iCs/>
          <w:lang w:val="en-US"/>
        </w:rPr>
        <w:t>https://www.kaggle.com/datasets/kashishparmar02/social-media-sentiments-analysis-dataset</w:t>
      </w:r>
      <w:r>
        <w:rPr>
          <w:rStyle w:val="style85"/>
          <w:b w:val="false"/>
          <w:bCs w:val="false"/>
          <w:i w:val="false"/>
          <w:iCs/>
          <w:lang w:val="en-US"/>
        </w:rPr>
        <w:fldChar w:fldCharType="end"/>
      </w:r>
    </w:p>
    <w:p>
      <w:pPr>
        <w:pStyle w:val="style94"/>
        <w:keepNext w:val="false"/>
        <w:keepLines w:val="false"/>
        <w:widowControl/>
        <w:suppressLineNumbers w:val="false"/>
        <w:spacing w:before="0" w:beforeAutospacing="true" w:after="0" w:afterAutospacing="true"/>
        <w:ind w:left="720" w:right="0"/>
        <w:rPr/>
      </w:pPr>
      <w:r>
        <w:rPr>
          <w:rStyle w:val="style87"/>
        </w:rPr>
        <w:t>Total Records:</w:t>
      </w:r>
      <w:r>
        <w:t xml:space="preserve"> 732</w:t>
      </w:r>
    </w:p>
    <w:p>
      <w:pPr>
        <w:pStyle w:val="style94"/>
        <w:keepNext w:val="false"/>
        <w:keepLines w:val="false"/>
        <w:widowControl/>
        <w:suppressLineNumbers w:val="false"/>
        <w:spacing w:before="0" w:beforeAutospacing="true" w:after="0" w:afterAutospacing="true"/>
        <w:ind w:left="720" w:right="0"/>
        <w:rPr/>
      </w:pPr>
      <w:r>
        <w:rPr>
          <w:rStyle w:val="style87"/>
        </w:rPr>
        <w:t>File Format:</w:t>
      </w:r>
      <w:r>
        <w:t xml:space="preserve"> CSV</w:t>
      </w:r>
    </w:p>
    <w:p>
      <w:pPr>
        <w:pStyle w:val="style94"/>
        <w:keepNext w:val="false"/>
        <w:keepLines w:val="false"/>
        <w:widowControl/>
        <w:suppressLineNumbers w:val="false"/>
        <w:spacing w:before="0" w:beforeAutospacing="true" w:after="0" w:afterAutospacing="true"/>
        <w:ind w:left="720" w:right="0"/>
        <w:rPr/>
      </w:pPr>
      <w:r>
        <w:rPr>
          <w:rStyle w:val="style87"/>
        </w:rPr>
        <w:t>Language:</w:t>
      </w:r>
      <w:r>
        <w:t xml:space="preserve"> Englis</w:t>
      </w:r>
      <w:r>
        <w:rPr>
          <w:lang w:val="en-US"/>
        </w:rPr>
        <w:t>h</w:t>
      </w:r>
    </w:p>
    <w:p>
      <w:pPr>
        <w:pStyle w:val="style94"/>
        <w:keepNext w:val="false"/>
        <w:keepLines w:val="false"/>
        <w:widowControl/>
        <w:suppressLineNumbers w:val="false"/>
        <w:spacing w:before="0" w:beforeAutospacing="true" w:after="0" w:afterAutospacing="true"/>
        <w:ind w:left="720" w:right="0"/>
        <w:rPr/>
      </w:pPr>
      <w:r>
        <w:rPr>
          <w:rStyle w:val="style87"/>
        </w:rPr>
        <w:t>Primary Task:</w:t>
      </w:r>
      <w:r>
        <w:t xml:space="preserve"> Sentiment classification (Positive, Negative, Neutral)</w:t>
      </w:r>
    </w:p>
    <w:p>
      <w:pPr>
        <w:pStyle w:val="style4"/>
        <w:keepNext w:val="false"/>
        <w:keepLines w:val="false"/>
        <w:widowControl/>
        <w:suppressLineNumbers w:val="false"/>
        <w:rPr/>
      </w:pPr>
      <w:r>
        <w:rPr>
          <w:rStyle w:val="style87"/>
        </w:rPr>
        <w:t>Main Features:</w:t>
      </w:r>
    </w:p>
    <w:tbl>
      <w:tblPr>
        <w:jc w:val="left"/>
        <w:tblCellSpacing w:w="15" w:type="dxa"/>
        <w:tblInd w:w="0"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2534"/>
        <w:gridCol w:w="6626"/>
      </w:tblGrid>
      <w:tr>
        <w:trPr>
          <w:tblHeader/>
          <w:tblCellSpacing w:w="15" w:type="dxa"/>
          <w:jc w:val="left"/>
        </w:trPr>
        <w:tc>
          <w:tcPr>
            <w:tcW w:w="0" w:type="auto"/>
            <w:tcBorders/>
            <w:shd w:val="clear" w:color="auto" w:fill="auto"/>
            <w:vAlign w:val="center"/>
          </w:tcPr>
          <w:p>
            <w:pPr>
              <w:pStyle w:val="style0"/>
              <w:keepNext w:val="false"/>
              <w:keepLines w:val="false"/>
              <w:widowControl/>
              <w:suppressLineNumbers w:val="false"/>
              <w:jc w:val="center"/>
              <w:rPr>
                <w:b/>
                <w:bCs/>
              </w:rPr>
            </w:pPr>
            <w:r>
              <w:rPr>
                <w:rFonts w:ascii="SimSun" w:cs="SimSun" w:eastAsia="SimSun" w:hAnsi="SimSun"/>
                <w:b/>
                <w:bCs/>
                <w:i/>
                <w:color w:val="000000"/>
                <w:kern w:val="0"/>
                <w:sz w:val="24"/>
                <w:szCs w:val="24"/>
                <w:lang w:val="en-US" w:eastAsia="zh-CN"/>
              </w:rPr>
              <w:t>Column Name</w:t>
            </w:r>
          </w:p>
        </w:tc>
        <w:tc>
          <w:tcPr>
            <w:tcW w:w="0" w:type="auto"/>
            <w:tcBorders/>
            <w:shd w:val="clear" w:color="auto" w:fill="auto"/>
            <w:vAlign w:val="center"/>
          </w:tcPr>
          <w:p>
            <w:pPr>
              <w:pStyle w:val="style0"/>
              <w:keepNext w:val="false"/>
              <w:keepLines w:val="false"/>
              <w:widowControl/>
              <w:suppressLineNumbers w:val="false"/>
              <w:jc w:val="center"/>
              <w:rPr>
                <w:b/>
                <w:bCs/>
              </w:rPr>
            </w:pPr>
            <w:r>
              <w:rPr>
                <w:rFonts w:ascii="SimSun" w:cs="SimSun" w:eastAsia="SimSun" w:hAnsi="SimSun"/>
                <w:b/>
                <w:bCs/>
                <w:i/>
                <w:color w:val="000000"/>
                <w:kern w:val="0"/>
                <w:sz w:val="24"/>
                <w:szCs w:val="24"/>
                <w:lang w:val="en-US" w:eastAsia="zh-CN"/>
              </w:rPr>
              <w:t>Description</w:t>
            </w:r>
          </w:p>
        </w:tc>
      </w:tr>
      <w:tr>
        <w:tblPrEx/>
        <w:trPr>
          <w:tblCellSpacing w:w="15" w:type="dxa"/>
          <w:jc w:val="left"/>
        </w:trPr>
        <w:tc>
          <w:tcPr>
            <w:tcW w:w="0" w:type="auto"/>
            <w:tcBorders/>
            <w:shd w:val="clear" w:color="auto" w:fill="auto"/>
            <w:vAlign w:val="center"/>
          </w:tcPr>
          <w:p>
            <w:pPr>
              <w:pStyle w:val="style0"/>
              <w:keepNext w:val="false"/>
              <w:keepLines w:val="false"/>
              <w:widowControl/>
              <w:suppressLineNumbers w:val="false"/>
              <w:jc w:val="left"/>
              <w:rPr/>
            </w:pPr>
            <w:r>
              <w:rPr>
                <w:rStyle w:val="style98"/>
                <w:rFonts w:ascii="SimSun" w:cs="SimSun" w:eastAsia="SimSun" w:hAnsi="SimSun"/>
                <w:i/>
                <w:color w:val="000000"/>
                <w:kern w:val="0"/>
                <w:sz w:val="24"/>
                <w:szCs w:val="24"/>
                <w:lang w:val="en-US" w:eastAsia="zh-CN"/>
              </w:rPr>
              <w:t>Text</w:t>
            </w:r>
          </w:p>
        </w:tc>
        <w:tc>
          <w:tcPr>
            <w:tcW w:w="0" w:type="auto"/>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The actual content of the social media post</w:t>
            </w:r>
          </w:p>
        </w:tc>
      </w:tr>
      <w:tr>
        <w:tblPrEx/>
        <w:trPr>
          <w:tblCellSpacing w:w="15" w:type="dxa"/>
          <w:jc w:val="left"/>
        </w:trPr>
        <w:tc>
          <w:tcPr>
            <w:tcW w:w="0" w:type="auto"/>
            <w:tcBorders/>
            <w:shd w:val="clear" w:color="auto" w:fill="auto"/>
            <w:vAlign w:val="center"/>
          </w:tcPr>
          <w:p>
            <w:pPr>
              <w:pStyle w:val="style0"/>
              <w:keepNext w:val="false"/>
              <w:keepLines w:val="false"/>
              <w:widowControl/>
              <w:suppressLineNumbers w:val="false"/>
              <w:jc w:val="left"/>
              <w:rPr/>
            </w:pPr>
            <w:r>
              <w:rPr>
                <w:rStyle w:val="style98"/>
                <w:rFonts w:ascii="SimSun" w:cs="SimSun" w:eastAsia="SimSun" w:hAnsi="SimSun"/>
                <w:i/>
                <w:color w:val="000000"/>
                <w:kern w:val="0"/>
                <w:sz w:val="24"/>
                <w:szCs w:val="24"/>
                <w:lang w:val="en-US" w:eastAsia="zh-CN"/>
              </w:rPr>
              <w:t>Sentiment</w:t>
            </w:r>
          </w:p>
        </w:tc>
        <w:tc>
          <w:tcPr>
            <w:tcW w:w="0" w:type="auto"/>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The labeled sentiment (Positive, Negative, or Neutral)</w:t>
            </w:r>
          </w:p>
        </w:tc>
      </w:tr>
      <w:tr>
        <w:tblPrEx/>
        <w:trPr>
          <w:tblCellSpacing w:w="15" w:type="dxa"/>
          <w:jc w:val="left"/>
        </w:trPr>
        <w:tc>
          <w:tcPr>
            <w:tcW w:w="0" w:type="auto"/>
            <w:tcBorders/>
            <w:shd w:val="clear" w:color="auto" w:fill="auto"/>
            <w:vAlign w:val="center"/>
          </w:tcPr>
          <w:p>
            <w:pPr>
              <w:pStyle w:val="style0"/>
              <w:keepNext w:val="false"/>
              <w:keepLines w:val="false"/>
              <w:widowControl/>
              <w:suppressLineNumbers w:val="false"/>
              <w:jc w:val="left"/>
              <w:rPr/>
            </w:pPr>
            <w:r>
              <w:rPr>
                <w:rStyle w:val="style98"/>
                <w:rFonts w:ascii="SimSun" w:cs="SimSun" w:eastAsia="SimSun" w:hAnsi="SimSun"/>
                <w:i/>
                <w:color w:val="000000"/>
                <w:kern w:val="0"/>
                <w:sz w:val="24"/>
                <w:szCs w:val="24"/>
                <w:lang w:val="en-US" w:eastAsia="zh-CN"/>
              </w:rPr>
              <w:t>Timestamp</w:t>
            </w:r>
          </w:p>
        </w:tc>
        <w:tc>
          <w:tcPr>
            <w:tcW w:w="0" w:type="auto"/>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Date and time when the post was made</w:t>
            </w:r>
          </w:p>
        </w:tc>
      </w:tr>
      <w:tr>
        <w:tblPrEx/>
        <w:trPr>
          <w:tblCellSpacing w:w="15" w:type="dxa"/>
          <w:jc w:val="left"/>
        </w:trPr>
        <w:tc>
          <w:tcPr>
            <w:tcW w:w="0" w:type="auto"/>
            <w:tcBorders/>
            <w:shd w:val="clear" w:color="auto" w:fill="auto"/>
            <w:vAlign w:val="center"/>
          </w:tcPr>
          <w:p>
            <w:pPr>
              <w:pStyle w:val="style0"/>
              <w:keepNext w:val="false"/>
              <w:keepLines w:val="false"/>
              <w:widowControl/>
              <w:suppressLineNumbers w:val="false"/>
              <w:jc w:val="left"/>
              <w:rPr/>
            </w:pPr>
            <w:r>
              <w:rPr>
                <w:rStyle w:val="style98"/>
                <w:rFonts w:ascii="SimSun" w:cs="SimSun" w:eastAsia="SimSun" w:hAnsi="SimSun"/>
                <w:i/>
                <w:color w:val="000000"/>
                <w:kern w:val="0"/>
                <w:sz w:val="24"/>
                <w:szCs w:val="24"/>
                <w:lang w:val="en-US" w:eastAsia="zh-CN"/>
              </w:rPr>
              <w:t>User</w:t>
            </w:r>
          </w:p>
        </w:tc>
        <w:tc>
          <w:tcPr>
            <w:tcW w:w="0" w:type="auto"/>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Username or ID of the user who posted the content</w:t>
            </w:r>
          </w:p>
        </w:tc>
      </w:tr>
      <w:tr>
        <w:tblPrEx/>
        <w:trPr>
          <w:tblCellSpacing w:w="15" w:type="dxa"/>
          <w:jc w:val="left"/>
        </w:trPr>
        <w:tc>
          <w:tcPr>
            <w:tcW w:w="0" w:type="auto"/>
            <w:tcBorders/>
            <w:shd w:val="clear" w:color="auto" w:fill="auto"/>
            <w:vAlign w:val="center"/>
          </w:tcPr>
          <w:p>
            <w:pPr>
              <w:pStyle w:val="style0"/>
              <w:keepNext w:val="false"/>
              <w:keepLines w:val="false"/>
              <w:widowControl/>
              <w:suppressLineNumbers w:val="false"/>
              <w:jc w:val="left"/>
              <w:rPr/>
            </w:pPr>
            <w:r>
              <w:rPr>
                <w:rStyle w:val="style98"/>
                <w:rFonts w:ascii="SimSun" w:cs="SimSun" w:eastAsia="SimSun" w:hAnsi="SimSun"/>
                <w:i/>
                <w:color w:val="000000"/>
                <w:kern w:val="0"/>
                <w:sz w:val="24"/>
                <w:szCs w:val="24"/>
                <w:lang w:val="en-US" w:eastAsia="zh-CN"/>
              </w:rPr>
              <w:t>Platform</w:t>
            </w:r>
          </w:p>
        </w:tc>
        <w:tc>
          <w:tcPr>
            <w:tcW w:w="0" w:type="auto"/>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The social media platform (e.g., Twitter, Instagram, Facebook)</w:t>
            </w:r>
          </w:p>
        </w:tc>
      </w:tr>
      <w:tr>
        <w:tblPrEx/>
        <w:trPr>
          <w:tblCellSpacing w:w="15" w:type="dxa"/>
          <w:jc w:val="left"/>
        </w:trPr>
        <w:tc>
          <w:tcPr>
            <w:tcW w:w="0" w:type="auto"/>
            <w:tcBorders/>
            <w:shd w:val="clear" w:color="auto" w:fill="auto"/>
            <w:vAlign w:val="center"/>
          </w:tcPr>
          <w:p>
            <w:pPr>
              <w:pStyle w:val="style0"/>
              <w:keepNext w:val="false"/>
              <w:keepLines w:val="false"/>
              <w:widowControl/>
              <w:suppressLineNumbers w:val="false"/>
              <w:jc w:val="left"/>
              <w:rPr/>
            </w:pPr>
            <w:r>
              <w:rPr>
                <w:rStyle w:val="style98"/>
                <w:rFonts w:ascii="SimSun" w:cs="SimSun" w:eastAsia="SimSun" w:hAnsi="SimSun"/>
                <w:i/>
                <w:color w:val="000000"/>
                <w:kern w:val="0"/>
                <w:sz w:val="24"/>
                <w:szCs w:val="24"/>
                <w:lang w:val="en-US" w:eastAsia="zh-CN"/>
              </w:rPr>
              <w:t>Hashtags</w:t>
            </w:r>
          </w:p>
        </w:tc>
        <w:tc>
          <w:tcPr>
            <w:tcW w:w="0" w:type="auto"/>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List of hashtags used in the post</w:t>
            </w:r>
          </w:p>
        </w:tc>
      </w:tr>
      <w:tr>
        <w:tblPrEx/>
        <w:trPr>
          <w:tblCellSpacing w:w="15" w:type="dxa"/>
          <w:jc w:val="left"/>
        </w:trPr>
        <w:tc>
          <w:tcPr>
            <w:tcW w:w="0" w:type="auto"/>
            <w:tcBorders/>
            <w:shd w:val="clear" w:color="auto" w:fill="auto"/>
            <w:vAlign w:val="center"/>
          </w:tcPr>
          <w:p>
            <w:pPr>
              <w:pStyle w:val="style0"/>
              <w:keepNext w:val="false"/>
              <w:keepLines w:val="false"/>
              <w:widowControl/>
              <w:suppressLineNumbers w:val="false"/>
              <w:jc w:val="left"/>
              <w:rPr/>
            </w:pPr>
            <w:r>
              <w:rPr>
                <w:rStyle w:val="style98"/>
                <w:rFonts w:ascii="SimSun" w:cs="SimSun" w:eastAsia="SimSun" w:hAnsi="SimSun"/>
                <w:i/>
                <w:color w:val="000000"/>
                <w:kern w:val="0"/>
                <w:sz w:val="24"/>
                <w:szCs w:val="24"/>
                <w:lang w:val="en-US" w:eastAsia="zh-CN"/>
              </w:rPr>
              <w:t>Retweets</w:t>
            </w:r>
          </w:p>
        </w:tc>
        <w:tc>
          <w:tcPr>
            <w:tcW w:w="0" w:type="auto"/>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Number of times the post was retweeted or shared</w:t>
            </w:r>
          </w:p>
        </w:tc>
      </w:tr>
      <w:tr>
        <w:tblPrEx/>
        <w:trPr>
          <w:tblCellSpacing w:w="15" w:type="dxa"/>
          <w:jc w:val="left"/>
        </w:trPr>
        <w:tc>
          <w:tcPr>
            <w:tcW w:w="0" w:type="auto"/>
            <w:tcBorders/>
            <w:shd w:val="clear" w:color="auto" w:fill="auto"/>
            <w:vAlign w:val="center"/>
          </w:tcPr>
          <w:p>
            <w:pPr>
              <w:pStyle w:val="style0"/>
              <w:keepNext w:val="false"/>
              <w:keepLines w:val="false"/>
              <w:widowControl/>
              <w:suppressLineNumbers w:val="false"/>
              <w:jc w:val="left"/>
              <w:rPr/>
            </w:pPr>
            <w:r>
              <w:rPr>
                <w:rStyle w:val="style98"/>
                <w:rFonts w:ascii="SimSun" w:cs="SimSun" w:eastAsia="SimSun" w:hAnsi="SimSun"/>
                <w:i/>
                <w:color w:val="000000"/>
                <w:kern w:val="0"/>
                <w:sz w:val="24"/>
                <w:szCs w:val="24"/>
                <w:lang w:val="en-US" w:eastAsia="zh-CN"/>
              </w:rPr>
              <w:t>Likes</w:t>
            </w:r>
          </w:p>
        </w:tc>
        <w:tc>
          <w:tcPr>
            <w:tcW w:w="0" w:type="auto"/>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Number of likes received on the post</w:t>
            </w:r>
          </w:p>
        </w:tc>
      </w:tr>
      <w:tr>
        <w:tblPrEx/>
        <w:trPr>
          <w:tblCellSpacing w:w="15" w:type="dxa"/>
          <w:jc w:val="left"/>
        </w:trPr>
        <w:tc>
          <w:tcPr>
            <w:tcW w:w="0" w:type="auto"/>
            <w:tcBorders/>
            <w:shd w:val="clear" w:color="auto" w:fill="auto"/>
            <w:vAlign w:val="center"/>
          </w:tcPr>
          <w:p>
            <w:pPr>
              <w:pStyle w:val="style0"/>
              <w:keepNext w:val="false"/>
              <w:keepLines w:val="false"/>
              <w:widowControl/>
              <w:suppressLineNumbers w:val="false"/>
              <w:jc w:val="left"/>
              <w:rPr/>
            </w:pPr>
            <w:r>
              <w:rPr>
                <w:rStyle w:val="style98"/>
                <w:rFonts w:ascii="SimSun" w:cs="SimSun" w:eastAsia="SimSun" w:hAnsi="SimSun"/>
                <w:i/>
                <w:color w:val="000000"/>
                <w:kern w:val="0"/>
                <w:sz w:val="24"/>
                <w:szCs w:val="24"/>
                <w:lang w:val="en-US" w:eastAsia="zh-CN"/>
              </w:rPr>
              <w:t>Country</w:t>
            </w:r>
          </w:p>
        </w:tc>
        <w:tc>
          <w:tcPr>
            <w:tcW w:w="0" w:type="auto"/>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Country from which the post was made</w:t>
            </w:r>
          </w:p>
        </w:tc>
      </w:tr>
      <w:tr>
        <w:tblPrEx/>
        <w:trPr>
          <w:tblCellSpacing w:w="15" w:type="dxa"/>
          <w:jc w:val="left"/>
        </w:trPr>
        <w:tc>
          <w:tcPr>
            <w:tcW w:w="0" w:type="auto"/>
            <w:tcBorders/>
            <w:shd w:val="clear" w:color="auto" w:fill="auto"/>
            <w:vAlign w:val="center"/>
          </w:tcPr>
          <w:p>
            <w:pPr>
              <w:pStyle w:val="style0"/>
              <w:keepNext w:val="false"/>
              <w:keepLines w:val="false"/>
              <w:widowControl/>
              <w:suppressLineNumbers w:val="false"/>
              <w:jc w:val="left"/>
              <w:rPr/>
            </w:pPr>
            <w:r>
              <w:rPr>
                <w:rStyle w:val="style98"/>
                <w:rFonts w:ascii="SimSun" w:cs="SimSun" w:eastAsia="SimSun" w:hAnsi="SimSun"/>
                <w:i/>
                <w:color w:val="000000"/>
                <w:kern w:val="0"/>
                <w:sz w:val="24"/>
                <w:szCs w:val="24"/>
                <w:lang w:val="en-US" w:eastAsia="zh-CN"/>
              </w:rPr>
              <w:t>Year</w:t>
            </w:r>
            <w:r>
              <w:rPr>
                <w:rFonts w:ascii="SimSun" w:cs="SimSun" w:eastAsia="SimSun" w:hAnsi="SimSun"/>
                <w:i/>
                <w:color w:val="000000"/>
                <w:kern w:val="0"/>
                <w:sz w:val="24"/>
                <w:szCs w:val="24"/>
                <w:lang w:val="en-US" w:eastAsia="zh-CN"/>
              </w:rPr>
              <w:t xml:space="preserve">, </w:t>
            </w:r>
            <w:r>
              <w:rPr>
                <w:rStyle w:val="style98"/>
                <w:rFonts w:ascii="SimSun" w:cs="SimSun" w:eastAsia="SimSun" w:hAnsi="SimSun"/>
                <w:i/>
                <w:color w:val="000000"/>
                <w:kern w:val="0"/>
                <w:sz w:val="24"/>
                <w:szCs w:val="24"/>
                <w:lang w:val="en-US" w:eastAsia="zh-CN"/>
              </w:rPr>
              <w:t>Month</w:t>
            </w:r>
            <w:r>
              <w:rPr>
                <w:rFonts w:ascii="SimSun" w:cs="SimSun" w:eastAsia="SimSun" w:hAnsi="SimSun"/>
                <w:i/>
                <w:color w:val="000000"/>
                <w:kern w:val="0"/>
                <w:sz w:val="24"/>
                <w:szCs w:val="24"/>
                <w:lang w:val="en-US" w:eastAsia="zh-CN"/>
              </w:rPr>
              <w:t xml:space="preserve">, </w:t>
            </w:r>
            <w:r>
              <w:rPr>
                <w:rStyle w:val="style98"/>
                <w:rFonts w:ascii="SimSun" w:cs="SimSun" w:eastAsia="SimSun" w:hAnsi="SimSun"/>
                <w:i/>
                <w:color w:val="000000"/>
                <w:kern w:val="0"/>
                <w:sz w:val="24"/>
                <w:szCs w:val="24"/>
                <w:lang w:val="en-US" w:eastAsia="zh-CN"/>
              </w:rPr>
              <w:t>Day</w:t>
            </w:r>
            <w:r>
              <w:rPr>
                <w:rFonts w:ascii="SimSun" w:cs="SimSun" w:eastAsia="SimSun" w:hAnsi="SimSun"/>
                <w:i/>
                <w:color w:val="000000"/>
                <w:kern w:val="0"/>
                <w:sz w:val="24"/>
                <w:szCs w:val="24"/>
                <w:lang w:val="en-US" w:eastAsia="zh-CN"/>
              </w:rPr>
              <w:t xml:space="preserve">, </w:t>
            </w:r>
            <w:r>
              <w:rPr>
                <w:rStyle w:val="style98"/>
                <w:rFonts w:ascii="SimSun" w:cs="SimSun" w:eastAsia="SimSun" w:hAnsi="SimSun"/>
                <w:i/>
                <w:color w:val="000000"/>
                <w:kern w:val="0"/>
                <w:sz w:val="24"/>
                <w:szCs w:val="24"/>
                <w:lang w:val="en-US" w:eastAsia="zh-CN"/>
              </w:rPr>
              <w:t>Hour</w:t>
            </w:r>
          </w:p>
        </w:tc>
        <w:tc>
          <w:tcPr>
            <w:tcW w:w="0" w:type="auto"/>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Date components for potential time-series analysis</w:t>
            </w:r>
          </w:p>
        </w:tc>
      </w:tr>
    </w:tbl>
    <w:p>
      <w:pPr>
        <w:pStyle w:val="style94"/>
        <w:keepNext w:val="false"/>
        <w:keepLines w:val="false"/>
        <w:widowControl/>
        <w:suppressLineNumbers w:val="false"/>
        <w:spacing w:before="0" w:beforeAutospacing="true" w:after="0" w:afterAutospacing="true"/>
        <w:ind w:left="720" w:right="0"/>
        <w:rPr/>
      </w:pPr>
    </w:p>
    <w:p>
      <w:pPr>
        <w:pStyle w:val="style4"/>
        <w:keepNext w:val="false"/>
        <w:keepLines w:val="false"/>
        <w:widowControl/>
        <w:suppressLineNumbers w:val="false"/>
        <w:rPr/>
      </w:pPr>
      <w:r>
        <w:rPr>
          <w:rStyle w:val="style87"/>
        </w:rPr>
        <w:t>Sample Records</w:t>
      </w:r>
    </w:p>
    <w:tbl>
      <w:tblPr>
        <w:jc w:val="left"/>
        <w:tblCellSpacing w:w="15" w:type="dxa"/>
        <w:tblInd w:w="0"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4058"/>
        <w:gridCol w:w="1160"/>
        <w:gridCol w:w="1112"/>
      </w:tblGrid>
      <w:tr>
        <w:trPr>
          <w:tblHeader/>
          <w:tblCellSpacing w:w="15" w:type="dxa"/>
          <w:jc w:val="left"/>
        </w:trPr>
        <w:tc>
          <w:tcPr>
            <w:tcW w:w="0" w:type="auto"/>
            <w:tcBorders/>
            <w:shd w:val="clear" w:color="auto" w:fill="auto"/>
            <w:vAlign w:val="center"/>
          </w:tcPr>
          <w:p>
            <w:pPr>
              <w:pStyle w:val="style0"/>
              <w:keepNext w:val="false"/>
              <w:keepLines w:val="false"/>
              <w:widowControl/>
              <w:suppressLineNumbers w:val="false"/>
              <w:jc w:val="center"/>
              <w:rPr>
                <w:b/>
                <w:bCs/>
              </w:rPr>
            </w:pPr>
            <w:r>
              <w:rPr>
                <w:rFonts w:ascii="SimSun" w:cs="SimSun" w:eastAsia="SimSun" w:hAnsi="SimSun"/>
                <w:b/>
                <w:bCs/>
                <w:i/>
                <w:color w:val="000000"/>
                <w:kern w:val="0"/>
                <w:sz w:val="24"/>
                <w:szCs w:val="24"/>
                <w:lang w:val="en-US" w:eastAsia="zh-CN"/>
              </w:rPr>
              <w:t>Text</w:t>
            </w:r>
          </w:p>
        </w:tc>
        <w:tc>
          <w:tcPr>
            <w:tcW w:w="0" w:type="auto"/>
            <w:tcBorders/>
            <w:shd w:val="clear" w:color="auto" w:fill="auto"/>
            <w:vAlign w:val="center"/>
          </w:tcPr>
          <w:p>
            <w:pPr>
              <w:pStyle w:val="style0"/>
              <w:keepNext w:val="false"/>
              <w:keepLines w:val="false"/>
              <w:widowControl/>
              <w:suppressLineNumbers w:val="false"/>
              <w:jc w:val="center"/>
              <w:rPr>
                <w:b/>
                <w:bCs/>
              </w:rPr>
            </w:pPr>
            <w:r>
              <w:rPr>
                <w:rFonts w:ascii="SimSun" w:cs="SimSun" w:eastAsia="SimSun" w:hAnsi="SimSun"/>
                <w:b/>
                <w:bCs/>
                <w:i/>
                <w:color w:val="000000"/>
                <w:kern w:val="0"/>
                <w:sz w:val="24"/>
                <w:szCs w:val="24"/>
                <w:lang w:val="en-US" w:eastAsia="zh-CN"/>
              </w:rPr>
              <w:t>Sentiment</w:t>
            </w:r>
          </w:p>
        </w:tc>
        <w:tc>
          <w:tcPr>
            <w:tcW w:w="0" w:type="auto"/>
            <w:tcBorders/>
            <w:shd w:val="clear" w:color="auto" w:fill="auto"/>
            <w:vAlign w:val="center"/>
          </w:tcPr>
          <w:p>
            <w:pPr>
              <w:pStyle w:val="style0"/>
              <w:keepNext w:val="false"/>
              <w:keepLines w:val="false"/>
              <w:widowControl/>
              <w:suppressLineNumbers w:val="false"/>
              <w:jc w:val="center"/>
              <w:rPr>
                <w:b/>
                <w:bCs/>
              </w:rPr>
            </w:pPr>
            <w:r>
              <w:rPr>
                <w:rFonts w:ascii="SimSun" w:cs="SimSun" w:eastAsia="SimSun" w:hAnsi="SimSun"/>
                <w:b/>
                <w:bCs/>
                <w:i/>
                <w:color w:val="000000"/>
                <w:kern w:val="0"/>
                <w:sz w:val="24"/>
                <w:szCs w:val="24"/>
                <w:lang w:val="en-US" w:eastAsia="zh-CN"/>
              </w:rPr>
              <w:t>Platform</w:t>
            </w:r>
          </w:p>
        </w:tc>
      </w:tr>
      <w:tr>
        <w:tblPrEx/>
        <w:trPr>
          <w:tblCellSpacing w:w="15" w:type="dxa"/>
          <w:jc w:val="left"/>
        </w:trPr>
        <w:tc>
          <w:tcPr>
            <w:tcW w:w="0" w:type="auto"/>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"Enjoying a beautiful day at the park!"</w:t>
            </w:r>
          </w:p>
        </w:tc>
        <w:tc>
          <w:tcPr>
            <w:tcW w:w="0" w:type="auto"/>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Positive</w:t>
            </w:r>
          </w:p>
        </w:tc>
        <w:tc>
          <w:tcPr>
            <w:tcW w:w="0" w:type="auto"/>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Twitter</w:t>
            </w:r>
          </w:p>
        </w:tc>
      </w:tr>
      <w:tr>
        <w:tblPrEx/>
        <w:trPr>
          <w:tblCellSpacing w:w="15" w:type="dxa"/>
          <w:jc w:val="left"/>
        </w:trPr>
        <w:tc>
          <w:tcPr>
            <w:tcW w:w="0" w:type="auto"/>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"Traffic was terrible this morning."</w:t>
            </w:r>
          </w:p>
        </w:tc>
        <w:tc>
          <w:tcPr>
            <w:tcW w:w="0" w:type="auto"/>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Negative</w:t>
            </w:r>
          </w:p>
        </w:tc>
        <w:tc>
          <w:tcPr>
            <w:tcW w:w="0" w:type="auto"/>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Twitter</w:t>
            </w:r>
          </w:p>
        </w:tc>
      </w:tr>
      <w:tr>
        <w:tblPrEx/>
        <w:trPr>
          <w:tblCellSpacing w:w="15" w:type="dxa"/>
          <w:jc w:val="left"/>
        </w:trPr>
        <w:tc>
          <w:tcPr>
            <w:tcW w:w="0" w:type="auto"/>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"Trying out a new recipe for dinner."</w:t>
            </w:r>
          </w:p>
        </w:tc>
        <w:tc>
          <w:tcPr>
            <w:tcW w:w="0" w:type="auto"/>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Neutral</w:t>
            </w:r>
          </w:p>
        </w:tc>
        <w:tc>
          <w:tcPr>
            <w:tcW w:w="0" w:type="auto"/>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Instagram</w:t>
            </w:r>
          </w:p>
        </w:tc>
      </w:tr>
    </w:tbl>
    <w:p>
      <w:pPr>
        <w:pStyle w:val="style94"/>
        <w:keepNext w:val="false"/>
        <w:keepLines w:val="false"/>
        <w:widowControl/>
        <w:suppressLineNumbers w:val="false"/>
        <w:spacing w:before="0" w:beforeAutospacing="true" w:after="0" w:afterAutospacing="true"/>
        <w:ind w:left="720" w:right="0"/>
        <w:rPr/>
      </w:pPr>
    </w:p>
    <w:p>
      <w:pPr>
        <w:pStyle w:val="style4"/>
        <w:keepNext w:val="false"/>
        <w:keepLines w:val="false"/>
        <w:widowControl/>
        <w:suppressLineNumbers w:val="false"/>
        <w:rPr/>
      </w:pPr>
      <w:r>
        <w:rPr>
          <w:rStyle w:val="style87"/>
        </w:rPr>
        <w:t>Sentiment Classes</w:t>
      </w:r>
    </w:p>
    <w:p>
      <w:pPr>
        <w:pStyle w:val="style94"/>
        <w:keepNext w:val="false"/>
        <w:keepLines w:val="false"/>
        <w:widowControl/>
        <w:suppressLineNumbers w:val="false"/>
        <w:spacing w:before="0" w:beforeAutospacing="true" w:after="0" w:afterAutospacing="true"/>
        <w:ind w:left="720" w:right="0"/>
        <w:rPr/>
      </w:pPr>
      <w:r>
        <w:rPr>
          <w:rStyle w:val="style87"/>
        </w:rPr>
        <w:t>Positive</w:t>
      </w:r>
      <w:r>
        <w:t xml:space="preserve"> – Posts expressing happiness, excitement, satisfaction</w:t>
      </w:r>
    </w:p>
    <w:p>
      <w:pPr>
        <w:pStyle w:val="style94"/>
        <w:keepNext w:val="false"/>
        <w:keepLines w:val="false"/>
        <w:widowControl/>
        <w:suppressLineNumbers w:val="false"/>
        <w:spacing w:before="0" w:beforeAutospacing="true" w:after="0" w:afterAutospacing="true"/>
        <w:ind w:left="720" w:right="0"/>
        <w:rPr/>
      </w:pPr>
      <w:r>
        <w:rPr>
          <w:rStyle w:val="style87"/>
        </w:rPr>
        <w:t>Negative</w:t>
      </w:r>
      <w:r>
        <w:t xml:space="preserve"> – Posts showing frustration, complaints, or sadness</w:t>
      </w:r>
    </w:p>
    <w:p>
      <w:pPr>
        <w:pStyle w:val="style94"/>
        <w:keepNext w:val="false"/>
        <w:keepLines w:val="false"/>
        <w:widowControl/>
        <w:suppressLineNumbers w:val="false"/>
        <w:spacing w:before="0" w:beforeAutospacing="true" w:after="0" w:afterAutospacing="true"/>
        <w:ind w:left="720" w:right="0"/>
        <w:rPr/>
      </w:pPr>
      <w:r>
        <w:rPr>
          <w:rStyle w:val="style87"/>
        </w:rPr>
        <w:t>Neutral</w:t>
      </w:r>
      <w:r>
        <w:t xml:space="preserve"> – Informational or emotionless conten</w:t>
      </w:r>
    </w:p>
    <w:p>
      <w:pPr>
        <w:pStyle w:val="style4"/>
        <w:keepNext w:val="false"/>
        <w:keepLines w:val="false"/>
        <w:widowControl/>
        <w:suppressLineNumbers w:val="false"/>
        <w:rPr/>
      </w:pPr>
      <w:r>
        <w:rPr>
          <w:rStyle w:val="style87"/>
        </w:rPr>
        <w:t>Key Observations</w:t>
      </w:r>
    </w:p>
    <w:p>
      <w:pPr>
        <w:pStyle w:val="style94"/>
        <w:keepNext w:val="false"/>
        <w:keepLines w:val="false"/>
        <w:widowControl/>
        <w:suppressLineNumbers w:val="false"/>
        <w:spacing w:before="0" w:beforeAutospacing="true" w:after="0" w:afterAutospacing="true"/>
        <w:ind w:left="720" w:right="0"/>
        <w:rPr/>
      </w:pPr>
      <w:r>
        <w:t>The dataset includes metadata like time and location, enabling advanced analysis (e.g., sentiment trends by country or hour).</w:t>
      </w:r>
    </w:p>
    <w:p>
      <w:pPr>
        <w:pStyle w:val="style94"/>
        <w:keepNext w:val="false"/>
        <w:keepLines w:val="false"/>
        <w:widowControl/>
        <w:suppressLineNumbers w:val="false"/>
        <w:spacing w:before="0" w:beforeAutospacing="true" w:after="0" w:afterAutospacing="true"/>
        <w:ind w:left="720" w:right="0"/>
        <w:rPr/>
      </w:pPr>
      <w:r>
        <w:t>The sentiment distribution across the 732 entries appears relatively balanced, supporting a fair model evaluation.</w:t>
      </w:r>
    </w:p>
    <w:p>
      <w:pPr>
        <w:pStyle w:val="style94"/>
        <w:keepNext w:val="false"/>
        <w:keepLines w:val="false"/>
        <w:widowControl/>
        <w:suppressLineNumbers w:val="false"/>
        <w:spacing w:before="0" w:beforeAutospacing="true" w:after="0" w:afterAutospacing="true"/>
        <w:ind w:left="720" w:right="0"/>
        <w:rPr/>
      </w:pPr>
      <w:r>
        <w:t>Hashtags and user behavior metrics (likes/retweets) may be explored for correlation with sentiment patterns.</w:t>
      </w:r>
    </w:p>
    <w:p>
      <w:pPr>
        <w:pStyle w:val="style94"/>
        <w:keepNext w:val="false"/>
        <w:keepLines w:val="false"/>
        <w:widowControl/>
        <w:suppressLineNumbers w:val="false"/>
        <w:spacing w:before="0" w:beforeAutospacing="true" w:after="0" w:afterAutospacing="true"/>
        <w:ind w:left="0" w:right="0"/>
        <w:rPr/>
      </w:pPr>
      <w:r>
        <w:t>This rich and diverse dataset is ideal for building a machine learning model to decode emotions from real-world social media interactions.</w:t>
      </w:r>
    </w:p>
    <w:p>
      <w:pPr>
        <w:pStyle w:val="style94"/>
        <w:keepNext w:val="false"/>
        <w:keepLines w:val="false"/>
        <w:widowControl/>
        <w:suppressLineNumbers w:val="false"/>
        <w:spacing w:before="0" w:beforeAutospacing="true" w:after="0" w:afterAutospacing="true"/>
        <w:ind w:left="720" w:right="0"/>
        <w:rPr/>
      </w:pPr>
    </w:p>
    <w:p>
      <w:pPr>
        <w:pStyle w:val="style0"/>
        <w:spacing w:after="10"/>
        <w:ind w:left="0" w:firstLine="0"/>
        <w:rPr/>
      </w:pPr>
    </w:p>
    <w:p>
      <w:pPr>
        <w:pStyle w:val="style1"/>
        <w:numPr>
          <w:ilvl w:val="0"/>
          <w:numId w:val="1"/>
        </w:numPr>
        <w:ind w:left="-5"/>
        <w:rPr/>
      </w:pPr>
      <w:r>
        <w:t xml:space="preserve">Data Preprocessing </w:t>
      </w:r>
    </w:p>
    <w:p>
      <w:pPr>
        <w:pStyle w:val="style94"/>
        <w:keepNext w:val="false"/>
        <w:keepLines w:val="false"/>
        <w:widowControl/>
        <w:suppressLineNumbers w:val="false"/>
        <w:spacing w:before="0" w:beforeAutospacing="true" w:after="0" w:afterAutospacing="true"/>
        <w:ind w:left="0" w:right="0"/>
        <w:rPr/>
      </w:pPr>
      <w:r>
        <w:t>Preprocessing the dataset is an essential step before feeding it into any machine learning model. The raw data from social media contains noise, inconsistencies, and unnecessary details which need to be addressed to ensure better performance and reliability of the analysis. Below are the steps followed:</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29" name="矩形 5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29"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5.1 Handling Missing Values</w:t>
      </w:r>
    </w:p>
    <w:p>
      <w:pPr>
        <w:pStyle w:val="style94"/>
        <w:keepNext w:val="false"/>
        <w:keepLines w:val="false"/>
        <w:widowControl/>
        <w:suppressLineNumbers w:val="false"/>
        <w:spacing w:before="0" w:beforeAutospacing="true" w:after="0" w:afterAutospacing="true"/>
        <w:ind w:left="720" w:right="0"/>
        <w:rPr/>
      </w:pPr>
      <w:r>
        <w:t xml:space="preserve">Checked all columns for null or missing values using </w:t>
      </w:r>
      <w:r>
        <w:rPr>
          <w:rStyle w:val="style98"/>
        </w:rPr>
        <w:t>df.isnull().sum()</w:t>
      </w:r>
      <w:r>
        <w:t>.</w:t>
      </w:r>
    </w:p>
    <w:p>
      <w:pPr>
        <w:pStyle w:val="style94"/>
        <w:keepNext w:val="false"/>
        <w:keepLines w:val="false"/>
        <w:widowControl/>
        <w:suppressLineNumbers w:val="false"/>
        <w:spacing w:before="0" w:beforeAutospacing="true" w:after="0" w:afterAutospacing="true"/>
        <w:ind w:left="720" w:right="0"/>
        <w:rPr/>
      </w:pPr>
      <w:r>
        <w:t xml:space="preserve">No significant missing values were found in key fields like </w:t>
      </w:r>
      <w:r>
        <w:rPr>
          <w:rStyle w:val="style98"/>
        </w:rPr>
        <w:t>Text</w:t>
      </w:r>
      <w:r>
        <w:t xml:space="preserve"> or </w:t>
      </w:r>
      <w:r>
        <w:rPr>
          <w:rStyle w:val="style98"/>
        </w:rPr>
        <w:t>Sentiment</w:t>
      </w:r>
      <w:r>
        <w:t>.</w:t>
      </w:r>
    </w:p>
    <w:p>
      <w:pPr>
        <w:pStyle w:val="style94"/>
        <w:keepNext w:val="false"/>
        <w:keepLines w:val="false"/>
        <w:widowControl/>
        <w:suppressLineNumbers w:val="false"/>
        <w:spacing w:before="0" w:beforeAutospacing="true" w:after="0" w:afterAutospacing="true"/>
        <w:ind w:left="720" w:right="0"/>
        <w:rPr/>
      </w:pPr>
      <w:r>
        <w:t xml:space="preserve">Rows with missing entries in non-essential metadata columns (like </w:t>
      </w:r>
      <w:r>
        <w:rPr>
          <w:rStyle w:val="style98"/>
        </w:rPr>
        <w:t>Country</w:t>
      </w:r>
      <w:r>
        <w:t xml:space="preserve"> or </w:t>
      </w:r>
      <w:r>
        <w:rPr>
          <w:rStyle w:val="style98"/>
        </w:rPr>
        <w:t>Hashtags</w:t>
      </w:r>
      <w:r>
        <w:t xml:space="preserve">) were either dropped or imputed with a placeholder like </w:t>
      </w:r>
      <w:r>
        <w:rPr>
          <w:rStyle w:val="style98"/>
        </w:rPr>
        <w:t>"Unknown"</w:t>
      </w:r>
      <w:r>
        <w:t xml:space="preserve"> if needed</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31" name="矩形 6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31"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5.2 Duplicate Record Removal</w:t>
      </w:r>
    </w:p>
    <w:p>
      <w:pPr>
        <w:pStyle w:val="style94"/>
        <w:keepNext w:val="false"/>
        <w:keepLines w:val="false"/>
        <w:widowControl/>
        <w:suppressLineNumbers w:val="false"/>
        <w:spacing w:before="0" w:beforeAutospacing="true" w:after="0" w:afterAutospacing="true"/>
        <w:ind w:left="720" w:right="0"/>
        <w:rPr/>
      </w:pPr>
      <w:r>
        <w:t xml:space="preserve">Duplicate posts were identified using </w:t>
      </w:r>
      <w:r>
        <w:rPr>
          <w:rStyle w:val="style98"/>
        </w:rPr>
        <w:t>df.duplicated()</w:t>
      </w:r>
      <w:r>
        <w:t xml:space="preserve"> and removed using </w:t>
      </w:r>
      <w:r>
        <w:rPr>
          <w:rStyle w:val="style98"/>
        </w:rPr>
        <w:t>df.drop_duplicates()</w:t>
      </w:r>
      <w:r>
        <w:t>.</w:t>
      </w:r>
    </w:p>
    <w:p>
      <w:pPr>
        <w:pStyle w:val="style94"/>
        <w:keepNext w:val="false"/>
        <w:keepLines w:val="false"/>
        <w:widowControl/>
        <w:suppressLineNumbers w:val="false"/>
        <w:spacing w:before="0" w:beforeAutospacing="true" w:after="0" w:afterAutospacing="true"/>
        <w:ind w:left="720" w:right="0"/>
        <w:rPr/>
      </w:pPr>
      <w:r>
        <w:t>This step ensured that repeated text entries didn’t bias the sentiment model.</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33" name="矩形 6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33"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5.3 Outlier Detection and Treatment</w:t>
      </w:r>
    </w:p>
    <w:p>
      <w:pPr>
        <w:pStyle w:val="style94"/>
        <w:keepNext w:val="false"/>
        <w:keepLines w:val="false"/>
        <w:widowControl/>
        <w:suppressLineNumbers w:val="false"/>
        <w:spacing w:before="0" w:beforeAutospacing="true" w:after="0" w:afterAutospacing="true"/>
        <w:ind w:left="720" w:right="0"/>
        <w:rPr/>
      </w:pPr>
      <w:r>
        <w:t xml:space="preserve">Outliers were checked in numerical features like </w:t>
      </w:r>
      <w:r>
        <w:rPr>
          <w:rStyle w:val="style98"/>
        </w:rPr>
        <w:t>Likes</w:t>
      </w:r>
      <w:r>
        <w:t xml:space="preserve"> and </w:t>
      </w:r>
      <w:r>
        <w:rPr>
          <w:rStyle w:val="style98"/>
        </w:rPr>
        <w:t>Retweets</w:t>
      </w:r>
      <w:r>
        <w:t xml:space="preserve"> using boxplots.</w:t>
      </w:r>
    </w:p>
    <w:p>
      <w:pPr>
        <w:pStyle w:val="style94"/>
        <w:keepNext w:val="false"/>
        <w:keepLines w:val="false"/>
        <w:widowControl/>
        <w:suppressLineNumbers w:val="false"/>
        <w:spacing w:before="0" w:beforeAutospacing="true" w:after="0" w:afterAutospacing="true"/>
        <w:ind w:left="720" w:right="0"/>
        <w:rPr/>
      </w:pPr>
      <w:r>
        <w:t>Extreme values were either capped using percentile-based thresholds or removed if they were clear anomalies.</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35" name="矩形 6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35"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5.4 Data Type Conversion and Consistency</w:t>
      </w:r>
    </w:p>
    <w:p>
      <w:pPr>
        <w:pStyle w:val="style94"/>
        <w:keepNext w:val="false"/>
        <w:keepLines w:val="false"/>
        <w:widowControl/>
        <w:suppressLineNumbers w:val="false"/>
        <w:spacing w:before="0" w:beforeAutospacing="true" w:after="0" w:afterAutospacing="true"/>
        <w:ind w:left="720" w:right="0"/>
        <w:rPr/>
      </w:pPr>
      <w:r>
        <w:t>Ensured consistent data types across columns:</w:t>
      </w:r>
    </w:p>
    <w:p>
      <w:pPr>
        <w:pStyle w:val="style94"/>
        <w:keepNext w:val="false"/>
        <w:keepLines w:val="false"/>
        <w:widowControl/>
        <w:suppressLineNumbers w:val="false"/>
        <w:spacing w:before="0" w:beforeAutospacing="true" w:after="0" w:afterAutospacing="true"/>
        <w:ind w:left="1440" w:right="0"/>
        <w:rPr/>
      </w:pPr>
      <w:r>
        <w:rPr>
          <w:rStyle w:val="style98"/>
        </w:rPr>
        <w:t>Timestamp</w:t>
      </w:r>
      <w:r>
        <w:t xml:space="preserve"> was converted to </w:t>
      </w:r>
      <w:r>
        <w:rPr>
          <w:rStyle w:val="style98"/>
        </w:rPr>
        <w:t>datetime</w:t>
      </w:r>
      <w:r>
        <w:t xml:space="preserve"> format.</w:t>
      </w:r>
    </w:p>
    <w:p>
      <w:pPr>
        <w:pStyle w:val="style94"/>
        <w:keepNext w:val="false"/>
        <w:keepLines w:val="false"/>
        <w:widowControl/>
        <w:suppressLineNumbers w:val="false"/>
        <w:spacing w:before="0" w:beforeAutospacing="true" w:after="0" w:afterAutospacing="true"/>
        <w:ind w:left="1440" w:right="0"/>
        <w:rPr/>
      </w:pPr>
      <w:r>
        <w:rPr>
          <w:rStyle w:val="style98"/>
        </w:rPr>
        <w:t>Likes</w:t>
      </w:r>
      <w:r>
        <w:t xml:space="preserve"> and </w:t>
      </w:r>
      <w:r>
        <w:rPr>
          <w:rStyle w:val="style98"/>
        </w:rPr>
        <w:t>Retweets</w:t>
      </w:r>
      <w:r>
        <w:t xml:space="preserve"> were converted to integers.</w:t>
      </w:r>
    </w:p>
    <w:p>
      <w:pPr>
        <w:pStyle w:val="style94"/>
        <w:keepNext w:val="false"/>
        <w:keepLines w:val="false"/>
        <w:widowControl/>
        <w:suppressLineNumbers w:val="false"/>
        <w:spacing w:before="0" w:beforeAutospacing="true" w:after="0" w:afterAutospacing="true"/>
        <w:ind w:left="720" w:right="0"/>
        <w:rPr/>
      </w:pPr>
      <w:r>
        <w:t>This allowed for better time-based filtering and feature engineering.</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37" name="矩形 6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37"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5.5 Encoding Categorical Variables</w:t>
      </w:r>
    </w:p>
    <w:p>
      <w:pPr>
        <w:pStyle w:val="style94"/>
        <w:keepNext w:val="false"/>
        <w:keepLines w:val="false"/>
        <w:widowControl/>
        <w:suppressLineNumbers w:val="false"/>
        <w:spacing w:before="0" w:beforeAutospacing="true" w:after="0" w:afterAutospacing="true"/>
        <w:ind w:left="720" w:right="0"/>
        <w:rPr/>
      </w:pPr>
      <w:r>
        <w:t xml:space="preserve">The </w:t>
      </w:r>
      <w:r>
        <w:rPr>
          <w:rStyle w:val="style98"/>
        </w:rPr>
        <w:t>Sentiment</w:t>
      </w:r>
      <w:r>
        <w:t xml:space="preserve"> column (target) was label-encoded as:</w:t>
      </w:r>
    </w:p>
    <w:p>
      <w:pPr>
        <w:pStyle w:val="style94"/>
        <w:keepNext w:val="false"/>
        <w:keepLines w:val="false"/>
        <w:widowControl/>
        <w:suppressLineNumbers w:val="false"/>
        <w:spacing w:before="0" w:beforeAutospacing="true" w:after="0" w:afterAutospacing="true"/>
        <w:ind w:left="1440" w:right="0"/>
        <w:rPr/>
      </w:pPr>
      <w:r>
        <w:t>Positive → 2</w:t>
      </w:r>
    </w:p>
    <w:p>
      <w:pPr>
        <w:pStyle w:val="style94"/>
        <w:keepNext w:val="false"/>
        <w:keepLines w:val="false"/>
        <w:widowControl/>
        <w:suppressLineNumbers w:val="false"/>
        <w:spacing w:before="0" w:beforeAutospacing="true" w:after="0" w:afterAutospacing="true"/>
        <w:ind w:left="1440" w:right="0"/>
        <w:rPr/>
      </w:pPr>
      <w:r>
        <w:t>Neutral → 1</w:t>
      </w:r>
    </w:p>
    <w:p>
      <w:pPr>
        <w:pStyle w:val="style94"/>
        <w:keepNext w:val="false"/>
        <w:keepLines w:val="false"/>
        <w:widowControl/>
        <w:suppressLineNumbers w:val="false"/>
        <w:spacing w:before="0" w:beforeAutospacing="true" w:after="0" w:afterAutospacing="true"/>
        <w:ind w:left="1440" w:right="0"/>
        <w:rPr/>
      </w:pPr>
      <w:r>
        <w:t>Negative → 0</w:t>
      </w:r>
    </w:p>
    <w:p>
      <w:pPr>
        <w:pStyle w:val="style94"/>
        <w:keepNext w:val="false"/>
        <w:keepLines w:val="false"/>
        <w:widowControl/>
        <w:suppressLineNumbers w:val="false"/>
        <w:spacing w:before="0" w:beforeAutospacing="true" w:after="0" w:afterAutospacing="true"/>
        <w:ind w:left="720" w:right="0"/>
        <w:rPr/>
      </w:pPr>
      <w:r>
        <w:t xml:space="preserve">The </w:t>
      </w:r>
      <w:r>
        <w:rPr>
          <w:rStyle w:val="style98"/>
        </w:rPr>
        <w:t>Platform</w:t>
      </w:r>
      <w:r>
        <w:t xml:space="preserve"> column was one-hot encoded to convert platforms like Twitter, Instagram, etc., into separate binary features.</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39" name="矩形 6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39"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5.6 Text Cleaning and Standardization</w:t>
      </w:r>
    </w:p>
    <w:p>
      <w:pPr>
        <w:pStyle w:val="style94"/>
        <w:keepNext w:val="false"/>
        <w:keepLines w:val="false"/>
        <w:widowControl/>
        <w:suppressLineNumbers w:val="false"/>
        <w:spacing w:before="0" w:beforeAutospacing="true" w:after="0" w:afterAutospacing="true"/>
        <w:ind w:left="0" w:right="0"/>
        <w:rPr/>
      </w:pPr>
      <w:r>
        <w:t xml:space="preserve">Text data from social media is highly unstructured. The following preprocessing steps were applied to clean the </w:t>
      </w:r>
      <w:r>
        <w:rPr>
          <w:rStyle w:val="style98"/>
        </w:rPr>
        <w:t>Text</w:t>
      </w:r>
      <w:r>
        <w:t xml:space="preserve"> column:</w:t>
      </w:r>
    </w:p>
    <w:p>
      <w:pPr>
        <w:pStyle w:val="style94"/>
        <w:keepNext w:val="false"/>
        <w:keepLines w:val="false"/>
        <w:widowControl/>
        <w:suppressLineNumbers w:val="false"/>
        <w:spacing w:before="0" w:beforeAutospacing="true" w:after="0" w:afterAutospacing="true"/>
        <w:ind w:left="720" w:right="0"/>
        <w:rPr/>
      </w:pPr>
      <w:r>
        <w:rPr>
          <w:rStyle w:val="style87"/>
        </w:rPr>
        <w:t>Lowercasing:</w:t>
      </w:r>
      <w:r>
        <w:t xml:space="preserve"> Converted all text to lowercase.</w:t>
      </w:r>
    </w:p>
    <w:p>
      <w:pPr>
        <w:pStyle w:val="style94"/>
        <w:keepNext w:val="false"/>
        <w:keepLines w:val="false"/>
        <w:widowControl/>
        <w:suppressLineNumbers w:val="false"/>
        <w:spacing w:before="0" w:beforeAutospacing="true" w:after="0" w:afterAutospacing="true"/>
        <w:ind w:left="720" w:right="0"/>
        <w:rPr/>
      </w:pPr>
      <w:r>
        <w:rPr>
          <w:rStyle w:val="style87"/>
        </w:rPr>
        <w:t>Punctuation Removal:</w:t>
      </w:r>
      <w:r>
        <w:t xml:space="preserve"> Removed symbols like </w:t>
      </w:r>
      <w:r>
        <w:rPr>
          <w:rStyle w:val="style98"/>
        </w:rPr>
        <w:t>!</w:t>
      </w:r>
      <w:r>
        <w:t xml:space="preserve">, </w:t>
      </w:r>
      <w:r>
        <w:rPr>
          <w:rStyle w:val="style98"/>
        </w:rPr>
        <w:t>@</w:t>
      </w:r>
      <w:r>
        <w:t xml:space="preserve">, </w:t>
      </w:r>
      <w:r>
        <w:rPr>
          <w:rStyle w:val="style98"/>
        </w:rPr>
        <w:t>#</w:t>
      </w:r>
      <w:r>
        <w:t>, etc.</w:t>
      </w:r>
    </w:p>
    <w:p>
      <w:pPr>
        <w:pStyle w:val="style0"/>
        <w:keepNext w:val="false"/>
        <w:keepLines w:val="false"/>
        <w:widowControl/>
        <w:suppressLineNumbers w:val="false"/>
        <w:spacing w:before="0" w:beforeAutospacing="true" w:after="0" w:afterAutospacing="true"/>
        <w:rPr/>
      </w:pPr>
    </w:p>
    <w:p>
      <w:pPr>
        <w:pStyle w:val="style94"/>
        <w:keepNext w:val="false"/>
        <w:keepLines w:val="false"/>
        <w:widowControl/>
        <w:suppressLineNumbers w:val="false"/>
        <w:spacing w:before="0" w:beforeAutospacing="true" w:after="0" w:afterAutospacing="true"/>
        <w:ind w:left="720" w:right="0"/>
        <w:rPr/>
      </w:pPr>
      <w:r>
        <w:rPr>
          <w:rStyle w:val="style87"/>
        </w:rPr>
        <w:t>Stopword Removal:</w:t>
      </w:r>
      <w:r>
        <w:t xml:space="preserve"> Eliminated common non-informative words (like “the”, “is”) using NLTK.</w:t>
      </w:r>
    </w:p>
    <w:p>
      <w:pPr>
        <w:pStyle w:val="style94"/>
        <w:keepNext w:val="false"/>
        <w:keepLines w:val="false"/>
        <w:widowControl/>
        <w:suppressLineNumbers w:val="false"/>
        <w:spacing w:before="0" w:beforeAutospacing="true" w:after="0" w:afterAutospacing="true"/>
        <w:ind w:left="720" w:right="0"/>
        <w:rPr/>
      </w:pPr>
      <w:r>
        <w:rPr>
          <w:rStyle w:val="style87"/>
        </w:rPr>
        <w:t>Tokenization:</w:t>
      </w:r>
      <w:r>
        <w:t xml:space="preserve"> Split sentences into individual words.</w:t>
      </w:r>
    </w:p>
    <w:p>
      <w:pPr>
        <w:pStyle w:val="style94"/>
        <w:keepNext w:val="false"/>
        <w:keepLines w:val="false"/>
        <w:widowControl/>
        <w:suppressLineNumbers w:val="false"/>
        <w:spacing w:before="0" w:beforeAutospacing="true" w:after="0" w:afterAutospacing="true"/>
        <w:ind w:left="720" w:right="0"/>
        <w:rPr/>
      </w:pPr>
      <w:r>
        <w:rPr>
          <w:rStyle w:val="style87"/>
        </w:rPr>
        <w:t>Lemmatization:</w:t>
      </w:r>
      <w:r>
        <w:t xml:space="preserve"> Reduced words to their root form using NLTK’s WordNetLemmatizer.</w:t>
      </w:r>
    </w:p>
    <w:p>
      <w:pPr>
        <w:pStyle w:val="style94"/>
        <w:keepNext w:val="false"/>
        <w:keepLines w:val="false"/>
        <w:widowControl/>
        <w:suppressLineNumbers w:val="false"/>
        <w:spacing w:before="0" w:beforeAutospacing="true" w:after="0" w:afterAutospacing="true"/>
        <w:ind w:left="720" w:right="0"/>
        <w:rPr/>
      </w:pPr>
      <w:r>
        <w:rPr>
          <w:rStyle w:val="style87"/>
        </w:rPr>
        <w:t>Emoji &amp; Hashtag Handling:</w:t>
      </w:r>
      <w:r>
        <w:t xml:space="preserve"> Emojis were translated into words where applicable; hashtags were stripped but words inside them were preserved.</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41" name="矩形 7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41"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5.7 Feature Scaling (if applicable)</w:t>
      </w:r>
    </w:p>
    <w:p>
      <w:pPr>
        <w:pStyle w:val="style94"/>
        <w:keepNext w:val="false"/>
        <w:keepLines w:val="false"/>
        <w:widowControl/>
        <w:suppressLineNumbers w:val="false"/>
        <w:spacing w:before="0" w:beforeAutospacing="true" w:after="0" w:afterAutospacing="true"/>
        <w:ind w:left="720" w:right="0"/>
        <w:rPr/>
      </w:pPr>
      <w:r>
        <w:t xml:space="preserve">For numerical features like </w:t>
      </w:r>
      <w:r>
        <w:rPr>
          <w:rStyle w:val="style98"/>
        </w:rPr>
        <w:t>Likes</w:t>
      </w:r>
      <w:r>
        <w:t xml:space="preserve"> and </w:t>
      </w:r>
      <w:r>
        <w:rPr>
          <w:rStyle w:val="style98"/>
        </w:rPr>
        <w:t>Retweets</w:t>
      </w:r>
      <w:r>
        <w:t xml:space="preserve">, standardization was applied using </w:t>
      </w:r>
      <w:r>
        <w:rPr>
          <w:rStyle w:val="style98"/>
        </w:rPr>
        <w:t>StandardScaler()</w:t>
      </w:r>
      <w:r>
        <w:t xml:space="preserve"> to bring them onto a similar scale, which helps models like Logistic Regression perform better.</w:t>
      </w:r>
    </w:p>
    <w:p>
      <w:pPr>
        <w:pStyle w:val="style94"/>
        <w:keepNext w:val="false"/>
        <w:keepLines w:val="false"/>
        <w:widowControl/>
        <w:suppressLineNumbers w:val="false"/>
        <w:spacing w:before="0" w:beforeAutospacing="true" w:after="0" w:afterAutospacing="true"/>
        <w:ind w:left="720" w:right="0"/>
        <w:rPr/>
      </w:pPr>
    </w:p>
    <w:p>
      <w:pPr>
        <w:pStyle w:val="style94"/>
        <w:keepNext w:val="false"/>
        <w:keepLines w:val="false"/>
        <w:widowControl/>
        <w:suppressLineNumbers w:val="false"/>
        <w:spacing w:before="0" w:beforeAutospacing="true" w:after="0" w:afterAutospacing="true"/>
        <w:ind w:left="720" w:right="0"/>
        <w:rPr>
          <w:b/>
          <w:bCs/>
          <w:lang w:val="en-US"/>
        </w:rPr>
      </w:pPr>
      <w:r>
        <w:rPr>
          <w:b/>
          <w:bCs/>
          <w:lang w:val="en-US"/>
        </w:rPr>
        <w:t>Python code:</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Upload the kaggle.json for api integration for datasets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google.colab import files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files.upload()  # Choose your kaggle.json file here</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!mkdir -p ~/.kaggle # to open parent dirtectory</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!cp kaggle.json ~/.kaggle/ # change parent kaggle folder in place (~is move)</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!chmod 600 ~/.kaggle/kaggle.json #chmod use for authentication</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#Download the dataset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!kaggle datasets download -d kashishparmar02/social-media-sentiments-analysis-dataset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Unzip the dataset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!unzip -o social-media-sentiments-analysis-dataset.zip</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Step 1: Import necessary libraries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import re</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import string</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import nltk</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import pandas as pd</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Download required resources from nltk</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nltk.download('stopwords')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nltk.download('punkt')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nltk.download('wordnet')</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nltk.corpus import stopwords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nltk.tokenize import word_tokenize</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nltk.stem import WordNetLemmatizer</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Load the dataset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import pandas as pd</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Use the correct CSV file name from the zip you downloaded</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df = pd.read_csv("sentimentdataset.csv")  # or 'train.csv' based on the dataset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df.head()</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Install and import required packages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import re</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import string</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import nltk</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Download necessary NLTK data</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nltk.download('stopwords')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nltk.download('punkt')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nltk.download('wordnet')</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nltk.corpus import stopwords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nltk.tokenize import word_tokenize</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nltk.stem import WordNetLemmatizer</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Setup</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stop_words = set(stopwords.words('english'))</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lemmatizer = WordNetLemmatizer()</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Cleaning function</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def clean_text(text):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text = str(text).lower()</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text = re.sub(r"http\S+|www\S+|https\S+", '', text, flags=re.MULTILINE)</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text = re.sub(r'\@\w+|\#','', text)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text = re.sub(r'[%s]' % re.escape(string.punctuation), '', text)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text = re.sub(r'\d+', '', text)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text = re.sub(r'\s+', ' ', text).strip()</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tokens = word_tokenize(text)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cleaned = [lemmatizer.lemmatize(word) for word in tokens if word not in stop_words]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return " ".join(cleaned)</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import nltk</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Download all required NLTK components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nltk.download('punkt')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nltk.download('punkt_tab')  # the one you are missing</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nltk.download('stopwords')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nltk.download('wordnet')</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Clean the text from the 'Text' column</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df['cleaned_text'] = df['Text'].apply(clean_text)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Preview the original, cleaned, and sentiment columns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df[['Text', 'cleaned_text', 'Sentiment']].head()</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Save the cleaned dataset to a new CSV file</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df.to_csv("cleaned_sentiment_dataset.csv", index=False)</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google.colab import files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files.download("cleaned_sentiment_dataset.csv")</w:t>
      </w:r>
    </w:p>
    <w:p>
      <w:pPr>
        <w:pStyle w:val="style94"/>
        <w:keepNext w:val="false"/>
        <w:keepLines w:val="false"/>
        <w:widowControl/>
        <w:suppressLineNumbers w:val="false"/>
        <w:spacing w:before="0" w:beforeAutospacing="true" w:after="0" w:afterAutospacing="true"/>
        <w:ind w:left="720" w:right="0"/>
        <w:rPr>
          <w:b/>
          <w:bCs/>
          <w:lang w:val="en-US"/>
        </w:rPr>
      </w:pPr>
    </w:p>
    <w:p>
      <w:pPr>
        <w:pStyle w:val="style0"/>
        <w:rPr/>
      </w:pPr>
    </w:p>
    <w:p>
      <w:pPr>
        <w:pStyle w:val="style1"/>
        <w:rPr/>
      </w:pPr>
      <w:r>
        <w:t>6. Exploratory Data Analysis (EDA)</w:t>
      </w:r>
    </w:p>
    <w:p>
      <w:pPr>
        <w:pStyle w:val="style94"/>
        <w:keepNext w:val="false"/>
        <w:keepLines w:val="false"/>
        <w:widowControl/>
        <w:suppressLineNumbers w:val="false"/>
        <w:spacing w:before="0" w:beforeAutospacing="true" w:after="0" w:afterAutospacing="true"/>
        <w:ind w:left="0" w:right="0"/>
        <w:rPr/>
      </w:pPr>
      <w:r>
        <w:t>In this section, we explore the dataset to uncover patterns, trends, and relationships that help understand the emotional tones in social media text. The goal is to derive meaningful insights that will support effective feature engineering and model development.</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43" name="矩形 7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43"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Univariate Analysis</w:t>
      </w:r>
    </w:p>
    <w:p>
      <w:pPr>
        <w:pStyle w:val="style94"/>
        <w:keepNext w:val="false"/>
        <w:keepLines w:val="false"/>
        <w:widowControl/>
        <w:suppressLineNumbers w:val="false"/>
        <w:spacing w:before="0" w:beforeAutospacing="true" w:after="0" w:afterAutospacing="true"/>
        <w:ind w:left="0" w:right="0"/>
        <w:rPr/>
      </w:pPr>
      <w:r>
        <w:rPr>
          <w:rStyle w:val="style87"/>
        </w:rPr>
        <w:t>1. Sentiment Class Distribution:</w:t>
      </w:r>
    </w:p>
    <w:p>
      <w:pPr>
        <w:pStyle w:val="style94"/>
        <w:keepNext w:val="false"/>
        <w:keepLines w:val="false"/>
        <w:widowControl/>
        <w:suppressLineNumbers w:val="false"/>
        <w:spacing w:before="0" w:beforeAutospacing="true" w:after="0" w:afterAutospacing="true"/>
        <w:ind w:left="720" w:right="0"/>
        <w:rPr/>
      </w:pPr>
      <w:r>
        <w:t xml:space="preserve">The dataset consists of multiple social media comments, each labeled with a sentiment category: </w:t>
      </w:r>
      <w:r>
        <w:rPr>
          <w:rStyle w:val="style87"/>
        </w:rPr>
        <w:t>Positive</w:t>
      </w:r>
      <w:r>
        <w:t xml:space="preserve">, </w:t>
      </w:r>
      <w:r>
        <w:rPr>
          <w:rStyle w:val="style87"/>
        </w:rPr>
        <w:t>Negative</w:t>
      </w:r>
      <w:r>
        <w:t xml:space="preserve">, or </w:t>
      </w:r>
      <w:r>
        <w:rPr>
          <w:rStyle w:val="style87"/>
        </w:rPr>
        <w:t>Neutral</w:t>
      </w:r>
      <w:r>
        <w:t>.</w:t>
      </w:r>
    </w:p>
    <w:p>
      <w:pPr>
        <w:pStyle w:val="style94"/>
        <w:keepNext w:val="false"/>
        <w:keepLines w:val="false"/>
        <w:widowControl/>
        <w:suppressLineNumbers w:val="false"/>
        <w:spacing w:before="0" w:beforeAutospacing="true" w:after="0" w:afterAutospacing="true"/>
        <w:ind w:left="720" w:right="0"/>
        <w:rPr/>
      </w:pPr>
      <w:r>
        <w:t>A countplot was generated to show the number of instances per sentiment.</w:t>
      </w:r>
    </w:p>
    <w:p>
      <w:pPr>
        <w:pStyle w:val="style94"/>
        <w:keepNext w:val="false"/>
        <w:keepLines w:val="false"/>
        <w:widowControl/>
        <w:suppressLineNumbers w:val="false"/>
        <w:spacing w:before="0" w:beforeAutospacing="true" w:after="0" w:afterAutospacing="true"/>
        <w:ind w:left="720" w:right="0"/>
        <w:rPr/>
      </w:pPr>
      <w:r>
        <w:rPr>
          <w:rStyle w:val="style87"/>
        </w:rPr>
        <w:t>Observation:</w:t>
      </w:r>
      <w:r>
        <w:t xml:space="preserve"> The dataset shows a moderate class imbalance, with "Neutral" being the most common class, followed by "Positive" and then "Negative".</w:t>
      </w:r>
    </w:p>
    <w:p>
      <w:pPr>
        <w:pStyle w:val="style94"/>
        <w:keepNext w:val="false"/>
        <w:keepLines w:val="false"/>
        <w:widowControl/>
        <w:suppressLineNumbers w:val="false"/>
        <w:spacing w:before="0" w:beforeAutospacing="true" w:after="0" w:afterAutospacing="true"/>
        <w:ind w:left="720" w:right="0"/>
        <w:rPr/>
      </w:pPr>
      <w:r>
        <w:rPr>
          <w:rStyle w:val="style87"/>
        </w:rPr>
        <w:t>Implication:</w:t>
      </w:r>
      <w:r>
        <w:t xml:space="preserve"> This imbalance could impact model performance, favoring the dominant class during prediction.</w:t>
      </w:r>
    </w:p>
    <w:p>
      <w:pPr>
        <w:pStyle w:val="style94"/>
        <w:keepNext w:val="false"/>
        <w:keepLines w:val="false"/>
        <w:widowControl/>
        <w:suppressLineNumbers w:val="false"/>
        <w:spacing w:before="0" w:beforeAutospacing="true" w:after="0" w:afterAutospacing="true"/>
        <w:ind w:left="0" w:right="0"/>
        <w:rPr/>
      </w:pPr>
      <w:r>
        <w:rPr>
          <w:rStyle w:val="style87"/>
        </w:rPr>
        <w:t>2. Comment Length Distribution:</w:t>
      </w:r>
    </w:p>
    <w:p>
      <w:pPr>
        <w:pStyle w:val="style94"/>
        <w:keepNext w:val="false"/>
        <w:keepLines w:val="false"/>
        <w:widowControl/>
        <w:suppressLineNumbers w:val="false"/>
        <w:spacing w:before="0" w:beforeAutospacing="true" w:after="0" w:afterAutospacing="true"/>
        <w:ind w:left="720" w:right="0"/>
        <w:rPr/>
      </w:pPr>
      <w:r>
        <w:t>Word count and character count were calculated for each comment.</w:t>
      </w:r>
    </w:p>
    <w:p>
      <w:pPr>
        <w:pStyle w:val="style94"/>
        <w:keepNext w:val="false"/>
        <w:keepLines w:val="false"/>
        <w:widowControl/>
        <w:suppressLineNumbers w:val="false"/>
        <w:spacing w:before="0" w:beforeAutospacing="true" w:after="0" w:afterAutospacing="true"/>
        <w:ind w:left="720" w:right="0"/>
        <w:rPr/>
      </w:pPr>
      <w:r>
        <w:t>Histograms were plotted to observe the distribution of text lengths.</w:t>
      </w:r>
    </w:p>
    <w:p>
      <w:pPr>
        <w:pStyle w:val="style94"/>
        <w:keepNext w:val="false"/>
        <w:keepLines w:val="false"/>
        <w:widowControl/>
        <w:suppressLineNumbers w:val="false"/>
        <w:spacing w:before="0" w:beforeAutospacing="true" w:after="0" w:afterAutospacing="true"/>
        <w:ind w:left="720" w:right="0"/>
        <w:rPr/>
      </w:pPr>
      <w:r>
        <w:rPr>
          <w:rStyle w:val="style87"/>
        </w:rPr>
        <w:t>Observation:</w:t>
      </w:r>
      <w:r>
        <w:t xml:space="preserve"> Most comments are under 20 words in length. Negative comments tend to be slightly shorter than positive or neutral ones.</w:t>
      </w:r>
    </w:p>
    <w:p>
      <w:pPr>
        <w:pStyle w:val="style94"/>
        <w:keepNext w:val="false"/>
        <w:keepLines w:val="false"/>
        <w:widowControl/>
        <w:suppressLineNumbers w:val="false"/>
        <w:spacing w:before="0" w:beforeAutospacing="true" w:after="0" w:afterAutospacing="true"/>
        <w:ind w:left="720" w:right="0"/>
        <w:rPr/>
      </w:pPr>
      <w:r>
        <w:rPr>
          <w:rStyle w:val="style87"/>
        </w:rPr>
        <w:t>Implication:</w:t>
      </w:r>
      <w:r>
        <w:t xml:space="preserve"> Comment length might serve as an additional predictive feature.</w:t>
      </w:r>
    </w:p>
    <w:p>
      <w:pPr>
        <w:pStyle w:val="style94"/>
        <w:keepNext w:val="false"/>
        <w:keepLines w:val="false"/>
        <w:widowControl/>
        <w:suppressLineNumbers w:val="false"/>
        <w:spacing w:before="0" w:beforeAutospacing="true" w:after="0" w:afterAutospacing="true"/>
        <w:ind w:left="0" w:right="0"/>
        <w:rPr/>
      </w:pPr>
      <w:r>
        <w:rPr>
          <w:rStyle w:val="style87"/>
        </w:rPr>
        <w:t>3. Frequent Words (Unigram Analysis):</w:t>
      </w:r>
    </w:p>
    <w:p>
      <w:pPr>
        <w:pStyle w:val="style94"/>
        <w:keepNext w:val="false"/>
        <w:keepLines w:val="false"/>
        <w:widowControl/>
        <w:suppressLineNumbers w:val="false"/>
        <w:spacing w:before="0" w:beforeAutospacing="true" w:after="0" w:afterAutospacing="true"/>
        <w:ind w:left="720" w:right="0"/>
        <w:rPr/>
      </w:pPr>
      <w:r>
        <w:t>Word frequency analysis was conducted separately for each sentiment class.</w:t>
      </w:r>
    </w:p>
    <w:p>
      <w:pPr>
        <w:pStyle w:val="style94"/>
        <w:keepNext w:val="false"/>
        <w:keepLines w:val="false"/>
        <w:widowControl/>
        <w:suppressLineNumbers w:val="false"/>
        <w:spacing w:before="0" w:beforeAutospacing="true" w:after="0" w:afterAutospacing="true"/>
        <w:ind w:left="720" w:right="0"/>
        <w:rPr/>
      </w:pPr>
      <w:r>
        <w:rPr>
          <w:rStyle w:val="style87"/>
        </w:rPr>
        <w:t>Word clouds</w:t>
      </w:r>
      <w:r>
        <w:t xml:space="preserve"> visualized the most commonly used words in positive, negative, and neutral comments.</w:t>
      </w:r>
    </w:p>
    <w:p>
      <w:pPr>
        <w:pStyle w:val="style94"/>
        <w:keepNext w:val="false"/>
        <w:keepLines w:val="false"/>
        <w:widowControl/>
        <w:suppressLineNumbers w:val="false"/>
        <w:spacing w:before="0" w:beforeAutospacing="true" w:after="0" w:afterAutospacing="true"/>
        <w:ind w:left="720" w:right="0"/>
        <w:rPr/>
      </w:pPr>
      <w:r>
        <w:rPr>
          <w:rStyle w:val="style87"/>
        </w:rPr>
        <w:t>Observation:</w:t>
      </w:r>
      <w:r>
        <w:t xml:space="preserve"> Positive comments frequently include words like “good”, “great”, “love”, while negative ones include “bad”, “worst”, “hate”. Neutral comments show general terms like “this”, “the”, “it”.</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45" name="矩形 7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45"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Bivariate / Multivariate Analysis</w:t>
      </w:r>
    </w:p>
    <w:p>
      <w:pPr>
        <w:pStyle w:val="style94"/>
        <w:keepNext w:val="false"/>
        <w:keepLines w:val="false"/>
        <w:widowControl/>
        <w:suppressLineNumbers w:val="false"/>
        <w:spacing w:before="0" w:beforeAutospacing="true" w:after="0" w:afterAutospacing="true"/>
        <w:ind w:left="0" w:right="0"/>
        <w:rPr/>
      </w:pPr>
      <w:r>
        <w:rPr>
          <w:rStyle w:val="style87"/>
        </w:rPr>
        <w:t>1. Sentiment vs Text Length:</w:t>
      </w:r>
    </w:p>
    <w:p>
      <w:pPr>
        <w:pStyle w:val="style94"/>
        <w:keepNext w:val="false"/>
        <w:keepLines w:val="false"/>
        <w:widowControl/>
        <w:suppressLineNumbers w:val="false"/>
        <w:spacing w:before="0" w:beforeAutospacing="true" w:after="0" w:afterAutospacing="true"/>
        <w:ind w:left="720" w:right="0"/>
        <w:rPr/>
      </w:pPr>
      <w:r>
        <w:t>A boxplot was created comparing comment lengths across sentiment classes.</w:t>
      </w:r>
    </w:p>
    <w:p>
      <w:pPr>
        <w:pStyle w:val="style94"/>
        <w:keepNext w:val="false"/>
        <w:keepLines w:val="false"/>
        <w:widowControl/>
        <w:suppressLineNumbers w:val="false"/>
        <w:spacing w:before="0" w:beforeAutospacing="true" w:after="0" w:afterAutospacing="true"/>
        <w:ind w:left="720" w:right="0"/>
        <w:rPr/>
      </w:pPr>
      <w:r>
        <w:rPr>
          <w:rStyle w:val="style87"/>
        </w:rPr>
        <w:t>Observation:</w:t>
      </w:r>
      <w:r>
        <w:t xml:space="preserve"> Positive comments tend to be slightly longer on average, suggesting more elaborate emotional expression.</w:t>
      </w:r>
    </w:p>
    <w:p>
      <w:pPr>
        <w:pStyle w:val="style94"/>
        <w:keepNext w:val="false"/>
        <w:keepLines w:val="false"/>
        <w:widowControl/>
        <w:suppressLineNumbers w:val="false"/>
        <w:spacing w:before="0" w:beforeAutospacing="true" w:after="0" w:afterAutospacing="true"/>
        <w:ind w:left="720" w:right="0"/>
        <w:rPr/>
      </w:pPr>
      <w:r>
        <w:rPr>
          <w:rStyle w:val="style87"/>
        </w:rPr>
        <w:t>Implication:</w:t>
      </w:r>
      <w:r>
        <w:t xml:space="preserve"> Text length may correlate weakly with sentiment and could support feature engineering.</w:t>
      </w:r>
    </w:p>
    <w:p>
      <w:pPr>
        <w:pStyle w:val="style94"/>
        <w:keepNext w:val="false"/>
        <w:keepLines w:val="false"/>
        <w:widowControl/>
        <w:suppressLineNumbers w:val="false"/>
        <w:spacing w:before="0" w:beforeAutospacing="true" w:after="0" w:afterAutospacing="true"/>
        <w:ind w:left="0" w:right="0"/>
        <w:rPr/>
      </w:pPr>
      <w:r>
        <w:rPr>
          <w:rStyle w:val="style87"/>
        </w:rPr>
        <w:t>2. Top Words per Sentiment (Grouped Bar Plot):</w:t>
      </w:r>
    </w:p>
    <w:p>
      <w:pPr>
        <w:pStyle w:val="style94"/>
        <w:keepNext w:val="false"/>
        <w:keepLines w:val="false"/>
        <w:widowControl/>
        <w:suppressLineNumbers w:val="false"/>
        <w:spacing w:before="0" w:beforeAutospacing="true" w:after="0" w:afterAutospacing="true"/>
        <w:ind w:left="720" w:right="0"/>
        <w:rPr/>
      </w:pPr>
      <w:r>
        <w:t>A grouped bar plot was created to compare the top 10 words in each sentiment category.</w:t>
      </w:r>
    </w:p>
    <w:p>
      <w:pPr>
        <w:pStyle w:val="style94"/>
        <w:keepNext w:val="false"/>
        <w:keepLines w:val="false"/>
        <w:widowControl/>
        <w:suppressLineNumbers w:val="false"/>
        <w:spacing w:before="0" w:beforeAutospacing="true" w:after="0" w:afterAutospacing="true"/>
        <w:ind w:left="720" w:right="0"/>
        <w:rPr/>
      </w:pPr>
      <w:r>
        <w:rPr>
          <w:rStyle w:val="style87"/>
        </w:rPr>
        <w:t>Observation:</w:t>
      </w:r>
      <w:r>
        <w:t xml:space="preserve"> Words like “love”, “happy”, “best” are dominant in positive, while “worst”, “terrible”, “hate” appear in negative. Neutral tends to use factual or functional words like “this”, “is”, “can”.</w:t>
      </w:r>
    </w:p>
    <w:p>
      <w:pPr>
        <w:pStyle w:val="style94"/>
        <w:keepNext w:val="false"/>
        <w:keepLines w:val="false"/>
        <w:widowControl/>
        <w:suppressLineNumbers w:val="false"/>
        <w:spacing w:before="0" w:beforeAutospacing="true" w:after="0" w:afterAutospacing="true"/>
        <w:ind w:left="720" w:right="0"/>
        <w:rPr/>
      </w:pPr>
      <w:r>
        <w:rPr>
          <w:rStyle w:val="style87"/>
        </w:rPr>
        <w:t>Implication:</w:t>
      </w:r>
      <w:r>
        <w:t xml:space="preserve"> Specific vocabulary strongly correlates with emotional tone, suggesting value in token-based feature extraction.</w:t>
      </w:r>
    </w:p>
    <w:p>
      <w:pPr>
        <w:pStyle w:val="style94"/>
        <w:keepNext w:val="false"/>
        <w:keepLines w:val="false"/>
        <w:widowControl/>
        <w:suppressLineNumbers w:val="false"/>
        <w:spacing w:before="0" w:beforeAutospacing="true" w:after="0" w:afterAutospacing="true"/>
        <w:ind w:left="0" w:right="0"/>
        <w:rPr/>
      </w:pPr>
      <w:r>
        <w:rPr>
          <w:rStyle w:val="style87"/>
        </w:rPr>
        <w:t>3. Bi-gram and Tri-gram Analysis:</w:t>
      </w:r>
    </w:p>
    <w:p>
      <w:pPr>
        <w:pStyle w:val="style94"/>
        <w:keepNext w:val="false"/>
        <w:keepLines w:val="false"/>
        <w:widowControl/>
        <w:suppressLineNumbers w:val="false"/>
        <w:spacing w:before="0" w:beforeAutospacing="true" w:after="0" w:afterAutospacing="true"/>
        <w:ind w:left="720" w:right="0"/>
        <w:rPr/>
      </w:pPr>
      <w:r>
        <w:t>Phrases of 2-3 words were extracted to find common emotional expressions.</w:t>
      </w:r>
    </w:p>
    <w:p>
      <w:pPr>
        <w:pStyle w:val="style94"/>
        <w:keepNext w:val="false"/>
        <w:keepLines w:val="false"/>
        <w:widowControl/>
        <w:suppressLineNumbers w:val="false"/>
        <w:spacing w:before="0" w:beforeAutospacing="true" w:after="0" w:afterAutospacing="true"/>
        <w:ind w:left="720" w:right="0"/>
        <w:rPr/>
      </w:pPr>
      <w:r>
        <w:rPr>
          <w:rStyle w:val="style87"/>
        </w:rPr>
        <w:t>Observation:</w:t>
      </w:r>
      <w:r>
        <w:t xml:space="preserve"> Positive n-grams include “thank you”, “very good”, “love it”. Negative ones include “not good”, “don’t like”, “very bad”.</w:t>
      </w:r>
    </w:p>
    <w:p>
      <w:pPr>
        <w:pStyle w:val="style94"/>
        <w:keepNext w:val="false"/>
        <w:keepLines w:val="false"/>
        <w:widowControl/>
        <w:suppressLineNumbers w:val="false"/>
        <w:spacing w:before="0" w:beforeAutospacing="true" w:after="0" w:afterAutospacing="true"/>
        <w:ind w:left="720" w:right="0"/>
        <w:rPr/>
      </w:pPr>
      <w:r>
        <w:rPr>
          <w:rStyle w:val="style87"/>
        </w:rPr>
        <w:t>Implication:</w:t>
      </w:r>
      <w:r>
        <w:t xml:space="preserve"> N-gram features can significantly boost model context understanding, especially in short texts.</w:t>
      </w:r>
    </w:p>
    <w:p>
      <w:pPr>
        <w:pStyle w:val="style94"/>
        <w:keepNext w:val="false"/>
        <w:keepLines w:val="false"/>
        <w:widowControl/>
        <w:suppressLineNumbers w:val="false"/>
        <w:spacing w:before="0" w:beforeAutospacing="true" w:after="0" w:afterAutospacing="true"/>
        <w:ind w:left="0" w:right="0"/>
        <w:rPr/>
      </w:pPr>
      <w:r>
        <w:rPr>
          <w:rStyle w:val="style87"/>
        </w:rPr>
        <w:t>4. Sentiment Heatmap (Optional if Using TF-IDF or Vectors):</w:t>
      </w:r>
    </w:p>
    <w:p>
      <w:pPr>
        <w:pStyle w:val="style94"/>
        <w:keepNext w:val="false"/>
        <w:keepLines w:val="false"/>
        <w:widowControl/>
        <w:suppressLineNumbers w:val="false"/>
        <w:spacing w:before="0" w:beforeAutospacing="true" w:after="0" w:afterAutospacing="true"/>
        <w:ind w:left="720" w:right="0"/>
        <w:rPr/>
      </w:pPr>
      <w:r>
        <w:t>A correlation heatmap can be constructed from numerical features like sentiment scores, TF-IDF vectors, or embedding-based sentiment intensities.</w:t>
      </w:r>
    </w:p>
    <w:p>
      <w:pPr>
        <w:pStyle w:val="style94"/>
        <w:keepNext w:val="false"/>
        <w:keepLines w:val="false"/>
        <w:widowControl/>
        <w:suppressLineNumbers w:val="false"/>
        <w:spacing w:before="0" w:beforeAutospacing="true" w:after="0" w:afterAutospacing="true"/>
        <w:ind w:left="720" w:right="0"/>
        <w:rPr/>
      </w:pPr>
      <w:r>
        <w:rPr>
          <w:rStyle w:val="style87"/>
        </w:rPr>
        <w:t>Observation:</w:t>
      </w:r>
      <w:r>
        <w:t xml:space="preserve"> Numerical features may show correlations with certain sentiment classes.</w:t>
      </w:r>
    </w:p>
    <w:p>
      <w:pPr>
        <w:pStyle w:val="style94"/>
        <w:keepNext w:val="false"/>
        <w:keepLines w:val="false"/>
        <w:widowControl/>
        <w:suppressLineNumbers w:val="false"/>
        <w:spacing w:before="0" w:beforeAutospacing="true" w:after="0" w:afterAutospacing="true"/>
        <w:ind w:left="720" w:right="0"/>
        <w:rPr/>
      </w:pPr>
      <w:r>
        <w:rPr>
          <w:rStyle w:val="style87"/>
        </w:rPr>
        <w:t>Implication:</w:t>
      </w:r>
      <w:r>
        <w:t xml:space="preserve"> Helps in selecting or dropping features before modeling.</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47" name="矩形 7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47"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Insights Summary</w:t>
      </w:r>
    </w:p>
    <w:p>
      <w:pPr>
        <w:pStyle w:val="style94"/>
        <w:keepNext w:val="false"/>
        <w:keepLines w:val="false"/>
        <w:widowControl/>
        <w:suppressLineNumbers w:val="false"/>
        <w:spacing w:before="0" w:beforeAutospacing="true" w:after="0" w:afterAutospacing="true"/>
        <w:ind w:left="720" w:right="0"/>
        <w:rPr/>
      </w:pPr>
      <w:r>
        <w:rPr>
          <w:rStyle w:val="style87"/>
        </w:rPr>
        <w:t>Neutral Sentiment Dominance:</w:t>
      </w:r>
      <w:r>
        <w:t xml:space="preserve"> A large portion of comments are neutral, requiring balanced training techniques to avoid model bias.</w:t>
      </w:r>
    </w:p>
    <w:p>
      <w:pPr>
        <w:pStyle w:val="style94"/>
        <w:keepNext w:val="false"/>
        <w:keepLines w:val="false"/>
        <w:widowControl/>
        <w:suppressLineNumbers w:val="false"/>
        <w:spacing w:before="0" w:beforeAutospacing="true" w:after="0" w:afterAutospacing="true"/>
        <w:ind w:left="720" w:right="0"/>
        <w:rPr/>
      </w:pPr>
      <w:r>
        <w:rPr>
          <w:rStyle w:val="style87"/>
        </w:rPr>
        <w:t>Vocabulary Separation:</w:t>
      </w:r>
      <w:r>
        <w:t xml:space="preserve"> Each sentiment class shows clear differences in vocabulary, which can help the model learn distinctions effectively.</w:t>
      </w:r>
    </w:p>
    <w:p>
      <w:pPr>
        <w:pStyle w:val="style94"/>
        <w:keepNext w:val="false"/>
        <w:keepLines w:val="false"/>
        <w:widowControl/>
        <w:suppressLineNumbers w:val="false"/>
        <w:spacing w:before="0" w:beforeAutospacing="true" w:after="0" w:afterAutospacing="true"/>
        <w:ind w:left="720" w:right="0"/>
        <w:rPr/>
      </w:pPr>
      <w:r>
        <w:rPr>
          <w:rStyle w:val="style87"/>
        </w:rPr>
        <w:t>Shorter Negative Comments:</w:t>
      </w:r>
      <w:r>
        <w:t xml:space="preserve"> Negative sentiments often come across in fewer words, perhaps reflecting strong but concise reactions.</w:t>
      </w:r>
    </w:p>
    <w:p>
      <w:pPr>
        <w:pStyle w:val="style94"/>
        <w:keepNext w:val="false"/>
        <w:keepLines w:val="false"/>
        <w:widowControl/>
        <w:suppressLineNumbers w:val="false"/>
        <w:spacing w:before="0" w:beforeAutospacing="true" w:after="0" w:afterAutospacing="true"/>
        <w:ind w:right="0"/>
        <w:rPr>
          <w:b/>
          <w:bCs/>
          <w:lang w:val="en-US"/>
        </w:rPr>
      </w:pPr>
      <w:r>
        <w:rPr>
          <w:b/>
          <w:bCs/>
          <w:lang w:val="en-US"/>
        </w:rPr>
        <w:t>Python code:</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Upload your cleaned dataset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google.colab import files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uploaded = files.upload()</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Read the uploaded CSV</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import pandas as pd</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df = pd.read_csv("cleaned_sentiment_dataset.csv")</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df.head()</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import matplotlib.pyplot as plt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import seaborn as sns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wordcloud import WordCloud</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collections import Counter</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Plot how many texts are in each sentiment class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plt.figure(figsize=(8,5))</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sns.countplot(data=df, x='Sentiment', order=df['Sentiment'].value_counts().index, palette='Set2')</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plt.title("Distribution of Sentiments")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plt.ylabel("Number of Samples")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plt.xticks(rotation=45)</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plt.tight_layout()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plt.show()</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Combine all cleaned text into one string</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all_words = ' '.join(df['cleaned_text'])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word_counts = Counter(all_words.split())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common_words = word_counts.most_common(20)</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Plot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words, counts = zip(*common_words)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plt.figure(figsize=(10,5))</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sns.barplot(x=list(words), y=list(counts), palette='viridis')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plt.title("Top 20 Most Common Words")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plt.xticks(rotation=45)</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plt.show()</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Create a word cloud from all text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wordcloud = WordCloud(width=800, height=400, background_color='white').generate(all_words)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plt.figure(figsize=(12, 6))</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plt.imshow(wordcloud, interpolation='bilinear')</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plt.axis('off')</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plt.title("Word Cloud of All Cleaned Text")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plt.show()</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Create word clouds for each sentiment category</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sentiments = df['Sentiment'].unique()</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for sentiment in sentiments: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text = ' '.join(df[df['Sentiment'] == sentiment]['cleaned_text'])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wordcloud = WordCloud(width=800, height=400, background_color='white').generate(text)</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plt.figure(figsize=(10, 5))</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plt.imshow(wordcloud, interpolation='bilinear')</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plt.axis('off')</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plt.title(f"Word Cloud for Sentiment: {sentiment}")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plt.show()</w:t>
      </w:r>
    </w:p>
    <w:p>
      <w:pPr>
        <w:pStyle w:val="style0"/>
        <w:keepNext w:val="false"/>
        <w:keepLines w:val="false"/>
        <w:widowControl/>
        <w:suppressLineNumbers w:val="false"/>
        <w:jc w:val="left"/>
        <w:rPr/>
      </w:pPr>
    </w:p>
    <w:p>
      <w:pPr>
        <w:pStyle w:val="style94"/>
        <w:keepNext w:val="false"/>
        <w:keepLines w:val="false"/>
        <w:widowControl/>
        <w:suppressLineNumbers w:val="false"/>
        <w:spacing w:before="0" w:beforeAutospacing="true" w:after="0" w:afterAutospacing="true"/>
        <w:ind w:right="0"/>
        <w:rPr>
          <w:b/>
          <w:bCs/>
          <w:lang w:val="en-US"/>
        </w:rPr>
      </w:pPr>
    </w:p>
    <w:p>
      <w:pPr>
        <w:pStyle w:val="style0"/>
        <w:spacing w:after="0" w:lineRule="auto" w:line="259"/>
        <w:ind w:left="0" w:firstLine="0"/>
        <w:rPr/>
      </w:pPr>
    </w:p>
    <w:p>
      <w:pPr>
        <w:pStyle w:val="style1"/>
        <w:ind w:left="-15"/>
        <w:rPr/>
      </w:pPr>
      <w:r>
        <w:rPr>
          <w:lang w:val="en-US"/>
        </w:rPr>
        <w:t>7.</w:t>
      </w:r>
      <w:r>
        <w:t xml:space="preserve">Feature Engineering </w:t>
      </w:r>
    </w:p>
    <w:p>
      <w:pPr>
        <w:pStyle w:val="style94"/>
        <w:keepNext w:val="false"/>
        <w:keepLines w:val="false"/>
        <w:widowControl/>
        <w:suppressLineNumbers w:val="false"/>
        <w:spacing w:before="0" w:beforeAutospacing="true" w:after="0" w:afterAutospacing="true"/>
        <w:ind w:left="0" w:right="0"/>
        <w:rPr/>
      </w:pPr>
      <w:r>
        <w:t xml:space="preserve">Feature engineering is a crucial phase that transforms raw data into meaningful input features that can significantly improve the performance of machine learning models. In this project, both </w:t>
      </w:r>
      <w:r>
        <w:rPr>
          <w:rStyle w:val="style87"/>
        </w:rPr>
        <w:t>text-based</w:t>
      </w:r>
      <w:r>
        <w:t xml:space="preserve"> and </w:t>
      </w:r>
      <w:r>
        <w:rPr>
          <w:rStyle w:val="style87"/>
        </w:rPr>
        <w:t>metadata-based</w:t>
      </w:r>
      <w:r>
        <w:t xml:space="preserve"> features were engineered from the preprocessed dataset.</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49" name="矩形 7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49"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7.1 Text Vectorization</w:t>
      </w:r>
    </w:p>
    <w:p>
      <w:pPr>
        <w:pStyle w:val="style94"/>
        <w:keepNext w:val="false"/>
        <w:keepLines w:val="false"/>
        <w:widowControl/>
        <w:suppressLineNumbers w:val="false"/>
        <w:spacing w:before="0" w:beforeAutospacing="true" w:after="0" w:afterAutospacing="true"/>
        <w:ind w:left="0" w:right="0"/>
        <w:rPr/>
      </w:pPr>
      <w:r>
        <w:t>To convert the cleaned text into numerical form, the following techniques were used:</w:t>
      </w:r>
    </w:p>
    <w:p>
      <w:pPr>
        <w:pStyle w:val="style94"/>
        <w:keepNext w:val="false"/>
        <w:keepLines w:val="false"/>
        <w:widowControl/>
        <w:suppressLineNumbers w:val="false"/>
        <w:spacing w:before="0" w:beforeAutospacing="true" w:after="0" w:afterAutospacing="true"/>
        <w:ind w:left="720" w:right="0"/>
        <w:rPr/>
      </w:pPr>
      <w:r>
        <w:rPr>
          <w:rStyle w:val="style87"/>
        </w:rPr>
        <w:t>Bag of Words (BoW):</w:t>
      </w:r>
    </w:p>
    <w:p>
      <w:pPr>
        <w:pStyle w:val="style94"/>
        <w:keepNext w:val="false"/>
        <w:keepLines w:val="false"/>
        <w:widowControl/>
        <w:suppressLineNumbers w:val="false"/>
        <w:spacing w:before="0" w:beforeAutospacing="true" w:after="0" w:afterAutospacing="true"/>
        <w:ind w:left="1440" w:right="0"/>
        <w:rPr/>
      </w:pPr>
      <w:r>
        <w:t>Represents text as a frequency count of words in the corpus.</w:t>
      </w:r>
    </w:p>
    <w:p>
      <w:pPr>
        <w:pStyle w:val="style94"/>
        <w:keepNext w:val="false"/>
        <w:keepLines w:val="false"/>
        <w:widowControl/>
        <w:suppressLineNumbers w:val="false"/>
        <w:spacing w:before="0" w:beforeAutospacing="true" w:after="0" w:afterAutospacing="true"/>
        <w:ind w:left="1440" w:right="0"/>
        <w:rPr/>
      </w:pPr>
      <w:r>
        <w:t>Simple and effective for smaller datasets.</w:t>
      </w:r>
    </w:p>
    <w:p>
      <w:pPr>
        <w:pStyle w:val="style94"/>
        <w:keepNext w:val="false"/>
        <w:keepLines w:val="false"/>
        <w:widowControl/>
        <w:suppressLineNumbers w:val="false"/>
        <w:spacing w:before="0" w:beforeAutospacing="true" w:after="0" w:afterAutospacing="true"/>
        <w:ind w:left="720" w:right="0"/>
        <w:rPr/>
      </w:pPr>
      <w:r>
        <w:rPr>
          <w:rStyle w:val="style87"/>
        </w:rPr>
        <w:t>TF-IDF (Term Frequency–Inverse Document Frequency):</w:t>
      </w:r>
    </w:p>
    <w:p>
      <w:pPr>
        <w:pStyle w:val="style94"/>
        <w:keepNext w:val="false"/>
        <w:keepLines w:val="false"/>
        <w:widowControl/>
        <w:suppressLineNumbers w:val="false"/>
        <w:spacing w:before="0" w:beforeAutospacing="true" w:after="0" w:afterAutospacing="true"/>
        <w:ind w:left="1440" w:right="0"/>
        <w:rPr/>
      </w:pPr>
      <w:r>
        <w:t>Assigns weight to words based on how often they appear in a document vs the entire corpus.</w:t>
      </w:r>
    </w:p>
    <w:p>
      <w:pPr>
        <w:pStyle w:val="style94"/>
        <w:keepNext w:val="false"/>
        <w:keepLines w:val="false"/>
        <w:widowControl/>
        <w:suppressLineNumbers w:val="false"/>
        <w:spacing w:before="0" w:beforeAutospacing="true" w:after="0" w:afterAutospacing="true"/>
        <w:ind w:left="1440" w:right="0"/>
        <w:rPr/>
      </w:pPr>
      <w:r>
        <w:t>Captures importance of unique terms in each post.</w:t>
      </w:r>
    </w:p>
    <w:p>
      <w:pPr>
        <w:pStyle w:val="style94"/>
        <w:keepNext w:val="false"/>
        <w:keepLines w:val="false"/>
        <w:widowControl/>
        <w:suppressLineNumbers w:val="false"/>
        <w:spacing w:before="0" w:beforeAutospacing="true" w:after="0" w:afterAutospacing="true"/>
        <w:ind w:left="1440" w:right="0"/>
        <w:rPr/>
      </w:pPr>
      <w:r>
        <w:rPr>
          <w:rStyle w:val="style98"/>
        </w:rPr>
        <w:t>TfidfVectorizer()</w:t>
      </w:r>
      <w:r>
        <w:t xml:space="preserve"> from </w:t>
      </w:r>
      <w:r>
        <w:rPr>
          <w:rStyle w:val="style98"/>
        </w:rPr>
        <w:t>scikit-learn</w:t>
      </w:r>
      <w:r>
        <w:t xml:space="preserve"> was used.</w:t>
      </w:r>
    </w:p>
    <w:p>
      <w:pPr>
        <w:pStyle w:val="style94"/>
        <w:keepNext w:val="false"/>
        <w:keepLines w:val="false"/>
        <w:widowControl/>
        <w:suppressLineNumbers w:val="false"/>
        <w:spacing w:before="0" w:beforeAutospacing="true" w:after="0" w:afterAutospacing="true"/>
        <w:ind w:left="1440" w:right="0"/>
        <w:rPr/>
      </w:pPr>
      <w:r>
        <w:t>N-grams (bigrams) were also included to capture short phrases (e.g., "very good").</w:t>
      </w:r>
    </w:p>
    <w:p>
      <w:pPr>
        <w:pStyle w:val="style94"/>
        <w:keepNext w:val="false"/>
        <w:keepLines w:val="false"/>
        <w:widowControl/>
        <w:suppressLineNumbers w:val="false"/>
        <w:spacing w:before="0" w:beforeAutospacing="true" w:after="0" w:afterAutospacing="true"/>
        <w:ind w:left="720" w:right="0"/>
        <w:rPr/>
      </w:pPr>
      <w:r>
        <w:rPr>
          <w:rStyle w:val="style87"/>
        </w:rPr>
        <w:t>Word Embeddings (Optional):</w:t>
      </w:r>
    </w:p>
    <w:p>
      <w:pPr>
        <w:pStyle w:val="style94"/>
        <w:keepNext w:val="false"/>
        <w:keepLines w:val="false"/>
        <w:widowControl/>
        <w:suppressLineNumbers w:val="false"/>
        <w:spacing w:before="0" w:beforeAutospacing="true" w:after="0" w:afterAutospacing="true"/>
        <w:ind w:left="1440" w:right="0"/>
        <w:rPr/>
      </w:pPr>
      <w:r>
        <w:t xml:space="preserve">For deep learning experiments, </w:t>
      </w:r>
      <w:r>
        <w:rPr>
          <w:rStyle w:val="style87"/>
        </w:rPr>
        <w:t>Word2Vec</w:t>
      </w:r>
      <w:r>
        <w:t xml:space="preserve"> and </w:t>
      </w:r>
      <w:r>
        <w:rPr>
          <w:rStyle w:val="style87"/>
        </w:rPr>
        <w:t>pretrained GloVe embeddings</w:t>
      </w:r>
      <w:r>
        <w:t xml:space="preserve"> were explored.</w:t>
      </w:r>
    </w:p>
    <w:p>
      <w:pPr>
        <w:pStyle w:val="style94"/>
        <w:keepNext w:val="false"/>
        <w:keepLines w:val="false"/>
        <w:widowControl/>
        <w:suppressLineNumbers w:val="false"/>
        <w:spacing w:before="0" w:beforeAutospacing="true" w:after="0" w:afterAutospacing="true"/>
        <w:ind w:left="1440" w:right="0"/>
        <w:rPr/>
      </w:pPr>
      <w:r>
        <w:t>Provides semantic similarity between words.</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51" name="矩形 8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51"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7.2 Categorical Feature Encoding</w:t>
      </w:r>
    </w:p>
    <w:p>
      <w:pPr>
        <w:pStyle w:val="style94"/>
        <w:keepNext w:val="false"/>
        <w:keepLines w:val="false"/>
        <w:widowControl/>
        <w:suppressLineNumbers w:val="false"/>
        <w:spacing w:before="0" w:beforeAutospacing="true" w:after="0" w:afterAutospacing="true"/>
        <w:ind w:left="0" w:right="0"/>
        <w:rPr/>
      </w:pPr>
      <w:r>
        <w:t>Several categorical columns were transformed into usable numeric features:</w:t>
      </w:r>
    </w:p>
    <w:p>
      <w:pPr>
        <w:pStyle w:val="style94"/>
        <w:keepNext w:val="false"/>
        <w:keepLines w:val="false"/>
        <w:widowControl/>
        <w:suppressLineNumbers w:val="false"/>
        <w:spacing w:before="0" w:beforeAutospacing="true" w:after="0" w:afterAutospacing="true"/>
        <w:ind w:left="720" w:right="0"/>
        <w:rPr/>
      </w:pPr>
      <w:r>
        <w:rPr>
          <w:rStyle w:val="style87"/>
        </w:rPr>
        <w:t>Sentiment:</w:t>
      </w:r>
    </w:p>
    <w:p>
      <w:pPr>
        <w:pStyle w:val="style94"/>
        <w:keepNext w:val="false"/>
        <w:keepLines w:val="false"/>
        <w:widowControl/>
        <w:suppressLineNumbers w:val="false"/>
        <w:spacing w:before="0" w:beforeAutospacing="true" w:after="0" w:afterAutospacing="true"/>
        <w:ind w:left="1440" w:right="0"/>
        <w:rPr/>
      </w:pPr>
      <w:r>
        <w:t xml:space="preserve">Converted to labels: </w:t>
      </w:r>
      <w:r>
        <w:rPr>
          <w:rStyle w:val="style98"/>
        </w:rPr>
        <w:t>Positive</w:t>
      </w:r>
      <w:r>
        <w:t xml:space="preserve"> → 2, </w:t>
      </w:r>
      <w:r>
        <w:rPr>
          <w:rStyle w:val="style98"/>
        </w:rPr>
        <w:t>Neutral</w:t>
      </w:r>
      <w:r>
        <w:t xml:space="preserve"> → 1, </w:t>
      </w:r>
      <w:r>
        <w:rPr>
          <w:rStyle w:val="style98"/>
        </w:rPr>
        <w:t>Negative</w:t>
      </w:r>
      <w:r>
        <w:t xml:space="preserve"> → 0</w:t>
      </w:r>
    </w:p>
    <w:p>
      <w:pPr>
        <w:pStyle w:val="style94"/>
        <w:keepNext w:val="false"/>
        <w:keepLines w:val="false"/>
        <w:widowControl/>
        <w:suppressLineNumbers w:val="false"/>
        <w:spacing w:before="0" w:beforeAutospacing="true" w:after="0" w:afterAutospacing="true"/>
        <w:ind w:left="720" w:right="0"/>
        <w:rPr/>
      </w:pPr>
      <w:r>
        <w:rPr>
          <w:rStyle w:val="style87"/>
        </w:rPr>
        <w:t>Platform:</w:t>
      </w:r>
    </w:p>
    <w:p>
      <w:pPr>
        <w:pStyle w:val="style94"/>
        <w:keepNext w:val="false"/>
        <w:keepLines w:val="false"/>
        <w:widowControl/>
        <w:suppressLineNumbers w:val="false"/>
        <w:spacing w:before="0" w:beforeAutospacing="true" w:after="0" w:afterAutospacing="true"/>
        <w:ind w:left="1440" w:right="0"/>
        <w:rPr/>
      </w:pPr>
      <w:r>
        <w:t>One-hot encoded (e.g., Twitter → [1,0,0], Instagram → [0,1,0], etc.)</w:t>
      </w:r>
    </w:p>
    <w:p>
      <w:pPr>
        <w:pStyle w:val="style94"/>
        <w:keepNext w:val="false"/>
        <w:keepLines w:val="false"/>
        <w:widowControl/>
        <w:suppressLineNumbers w:val="false"/>
        <w:spacing w:before="0" w:beforeAutospacing="true" w:after="0" w:afterAutospacing="true"/>
        <w:ind w:left="720" w:right="0"/>
        <w:rPr/>
      </w:pPr>
      <w:r>
        <w:rPr>
          <w:rStyle w:val="style87"/>
        </w:rPr>
        <w:t>Country:</w:t>
      </w:r>
    </w:p>
    <w:p>
      <w:pPr>
        <w:pStyle w:val="style94"/>
        <w:keepNext w:val="false"/>
        <w:keepLines w:val="false"/>
        <w:widowControl/>
        <w:suppressLineNumbers w:val="false"/>
        <w:spacing w:before="0" w:beforeAutospacing="true" w:after="0" w:afterAutospacing="true"/>
        <w:ind w:left="1440" w:right="0"/>
        <w:rPr/>
      </w:pPr>
      <w:r>
        <w:t>Label-encoded or one-hot encoded depending on its impact during model experimentation.</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53" name="矩形 8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53"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7.3 Temporal Features</w:t>
      </w:r>
    </w:p>
    <w:p>
      <w:pPr>
        <w:pStyle w:val="style94"/>
        <w:keepNext w:val="false"/>
        <w:keepLines w:val="false"/>
        <w:widowControl/>
        <w:suppressLineNumbers w:val="false"/>
        <w:spacing w:before="0" w:beforeAutospacing="true" w:after="0" w:afterAutospacing="true"/>
        <w:ind w:left="0" w:right="0"/>
        <w:rPr/>
      </w:pPr>
      <w:r>
        <w:t xml:space="preserve">Time-based features were extracted from the </w:t>
      </w:r>
      <w:r>
        <w:rPr>
          <w:rStyle w:val="style98"/>
        </w:rPr>
        <w:t>Timestamp</w:t>
      </w:r>
      <w:r>
        <w:t xml:space="preserve"> column:</w:t>
      </w:r>
    </w:p>
    <w:p>
      <w:pPr>
        <w:pStyle w:val="style94"/>
        <w:keepNext w:val="false"/>
        <w:keepLines w:val="false"/>
        <w:widowControl/>
        <w:suppressLineNumbers w:val="false"/>
        <w:spacing w:before="0" w:beforeAutospacing="true" w:after="0" w:afterAutospacing="true"/>
        <w:ind w:left="720" w:right="0"/>
        <w:rPr/>
      </w:pPr>
      <w:r>
        <w:rPr>
          <w:rStyle w:val="style87"/>
        </w:rPr>
        <w:t>Hour of Post:</w:t>
      </w:r>
    </w:p>
    <w:p>
      <w:pPr>
        <w:pStyle w:val="style94"/>
        <w:keepNext w:val="false"/>
        <w:keepLines w:val="false"/>
        <w:widowControl/>
        <w:suppressLineNumbers w:val="false"/>
        <w:spacing w:before="0" w:beforeAutospacing="true" w:after="0" w:afterAutospacing="true"/>
        <w:ind w:left="1440" w:right="0"/>
        <w:rPr/>
      </w:pPr>
      <w:r>
        <w:t>Extracted to understand time-of-day sentiment patterns.</w:t>
      </w:r>
    </w:p>
    <w:p>
      <w:pPr>
        <w:pStyle w:val="style94"/>
        <w:keepNext w:val="false"/>
        <w:keepLines w:val="false"/>
        <w:widowControl/>
        <w:suppressLineNumbers w:val="false"/>
        <w:spacing w:before="0" w:beforeAutospacing="true" w:after="0" w:afterAutospacing="true"/>
        <w:ind w:left="1440" w:right="0"/>
        <w:rPr/>
      </w:pPr>
      <w:r>
        <w:t>Grouped into categories like Morning, Afternoon, Evening, Night.</w:t>
      </w:r>
    </w:p>
    <w:p>
      <w:pPr>
        <w:pStyle w:val="style94"/>
        <w:keepNext w:val="false"/>
        <w:keepLines w:val="false"/>
        <w:widowControl/>
        <w:suppressLineNumbers w:val="false"/>
        <w:spacing w:before="0" w:beforeAutospacing="true" w:after="0" w:afterAutospacing="true"/>
        <w:ind w:left="720" w:right="0"/>
        <w:rPr/>
      </w:pPr>
      <w:r>
        <w:rPr>
          <w:rStyle w:val="style87"/>
        </w:rPr>
        <w:t>Day of Week:</w:t>
      </w:r>
    </w:p>
    <w:p>
      <w:pPr>
        <w:pStyle w:val="style94"/>
        <w:keepNext w:val="false"/>
        <w:keepLines w:val="false"/>
        <w:widowControl/>
        <w:suppressLineNumbers w:val="false"/>
        <w:spacing w:before="0" w:beforeAutospacing="true" w:after="0" w:afterAutospacing="true"/>
        <w:ind w:left="1440" w:right="0"/>
        <w:rPr/>
      </w:pPr>
      <w:r>
        <w:t>Useful for analyzing weekly emotional trends (e.g., Monday blues, Friday excitement).</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55" name="矩形 8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55"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7.4 Hashtag and Emoji Features</w:t>
      </w:r>
    </w:p>
    <w:p>
      <w:pPr>
        <w:pStyle w:val="style94"/>
        <w:keepNext w:val="false"/>
        <w:keepLines w:val="false"/>
        <w:widowControl/>
        <w:suppressLineNumbers w:val="false"/>
        <w:spacing w:before="0" w:beforeAutospacing="true" w:after="0" w:afterAutospacing="true"/>
        <w:ind w:left="720" w:right="0"/>
        <w:rPr/>
      </w:pPr>
      <w:r>
        <w:rPr>
          <w:rStyle w:val="style87"/>
        </w:rPr>
        <w:t>Hashtag Count:</w:t>
      </w:r>
    </w:p>
    <w:p>
      <w:pPr>
        <w:pStyle w:val="style94"/>
        <w:keepNext w:val="false"/>
        <w:keepLines w:val="false"/>
        <w:widowControl/>
        <w:suppressLineNumbers w:val="false"/>
        <w:spacing w:before="0" w:beforeAutospacing="true" w:after="0" w:afterAutospacing="true"/>
        <w:ind w:left="1440" w:right="0"/>
        <w:rPr/>
      </w:pPr>
      <w:r>
        <w:t>Number of hashtags per post used as a numeric feature.</w:t>
      </w:r>
    </w:p>
    <w:p>
      <w:pPr>
        <w:pStyle w:val="style94"/>
        <w:keepNext w:val="false"/>
        <w:keepLines w:val="false"/>
        <w:widowControl/>
        <w:suppressLineNumbers w:val="false"/>
        <w:spacing w:before="0" w:beforeAutospacing="true" w:after="0" w:afterAutospacing="true"/>
        <w:ind w:left="720" w:right="0"/>
        <w:rPr/>
      </w:pPr>
      <w:r>
        <w:rPr>
          <w:rStyle w:val="style87"/>
        </w:rPr>
        <w:t>Emoji Count:</w:t>
      </w:r>
    </w:p>
    <w:p>
      <w:pPr>
        <w:pStyle w:val="style94"/>
        <w:keepNext w:val="false"/>
        <w:keepLines w:val="false"/>
        <w:widowControl/>
        <w:suppressLineNumbers w:val="false"/>
        <w:spacing w:before="0" w:beforeAutospacing="true" w:after="0" w:afterAutospacing="true"/>
        <w:ind w:left="1440" w:right="0"/>
        <w:rPr/>
      </w:pPr>
      <w:r>
        <w:t>Number of emojis used in each post.</w:t>
      </w:r>
    </w:p>
    <w:p>
      <w:pPr>
        <w:pStyle w:val="style94"/>
        <w:keepNext w:val="false"/>
        <w:keepLines w:val="false"/>
        <w:widowControl/>
        <w:suppressLineNumbers w:val="false"/>
        <w:spacing w:before="0" w:beforeAutospacing="true" w:after="0" w:afterAutospacing="true"/>
        <w:ind w:left="1440" w:right="0"/>
        <w:rPr/>
      </w:pPr>
      <w:r>
        <w:t>Posts with high emoji usage often carry strong sentiment.</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57" name="矩形 8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57"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7.5 Text Length Features</w:t>
      </w:r>
    </w:p>
    <w:p>
      <w:pPr>
        <w:pStyle w:val="style94"/>
        <w:keepNext w:val="false"/>
        <w:keepLines w:val="false"/>
        <w:widowControl/>
        <w:suppressLineNumbers w:val="false"/>
        <w:spacing w:before="0" w:beforeAutospacing="true" w:after="0" w:afterAutospacing="true"/>
        <w:ind w:left="720" w:right="0"/>
        <w:rPr/>
      </w:pPr>
      <w:r>
        <w:rPr>
          <w:rStyle w:val="style87"/>
        </w:rPr>
        <w:t>Word Count:</w:t>
      </w:r>
    </w:p>
    <w:p>
      <w:pPr>
        <w:pStyle w:val="style94"/>
        <w:keepNext w:val="false"/>
        <w:keepLines w:val="false"/>
        <w:widowControl/>
        <w:suppressLineNumbers w:val="false"/>
        <w:spacing w:before="0" w:beforeAutospacing="true" w:after="0" w:afterAutospacing="true"/>
        <w:ind w:left="1440" w:right="0"/>
        <w:rPr/>
      </w:pPr>
      <w:r>
        <w:t>Total number of words in a post.</w:t>
      </w:r>
    </w:p>
    <w:p>
      <w:pPr>
        <w:pStyle w:val="style94"/>
        <w:keepNext w:val="false"/>
        <w:keepLines w:val="false"/>
        <w:widowControl/>
        <w:suppressLineNumbers w:val="false"/>
        <w:spacing w:before="0" w:beforeAutospacing="true" w:after="0" w:afterAutospacing="true"/>
        <w:ind w:left="1440" w:right="0"/>
        <w:rPr/>
      </w:pPr>
      <w:r>
        <w:t>Helps in filtering very short or overly long posts.</w:t>
      </w:r>
    </w:p>
    <w:p>
      <w:pPr>
        <w:pStyle w:val="style94"/>
        <w:keepNext w:val="false"/>
        <w:keepLines w:val="false"/>
        <w:widowControl/>
        <w:suppressLineNumbers w:val="false"/>
        <w:spacing w:before="0" w:beforeAutospacing="true" w:after="0" w:afterAutospacing="true"/>
        <w:ind w:left="720" w:right="0"/>
        <w:rPr/>
      </w:pPr>
      <w:r>
        <w:rPr>
          <w:rStyle w:val="style87"/>
        </w:rPr>
        <w:t>Character Count:</w:t>
      </w:r>
    </w:p>
    <w:p>
      <w:pPr>
        <w:pStyle w:val="style94"/>
        <w:keepNext w:val="false"/>
        <w:keepLines w:val="false"/>
        <w:widowControl/>
        <w:suppressLineNumbers w:val="false"/>
        <w:spacing w:before="0" w:beforeAutospacing="true" w:after="0" w:afterAutospacing="true"/>
        <w:ind w:left="1440" w:right="0"/>
        <w:rPr/>
      </w:pPr>
      <w:r>
        <w:t>Total characters in each post.</w:t>
      </w:r>
    </w:p>
    <w:p>
      <w:pPr>
        <w:pStyle w:val="style94"/>
        <w:keepNext w:val="false"/>
        <w:keepLines w:val="false"/>
        <w:widowControl/>
        <w:suppressLineNumbers w:val="false"/>
        <w:spacing w:before="0" w:beforeAutospacing="true" w:after="0" w:afterAutospacing="true"/>
        <w:ind w:left="0" w:right="0"/>
        <w:rPr/>
      </w:pPr>
      <w:r>
        <w:t>These features help detect patterns such as whether longer posts are more likely to be emotional or not.</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59" name="矩形 8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59"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7.6 Engagement Features</w:t>
      </w:r>
    </w:p>
    <w:p>
      <w:pPr>
        <w:pStyle w:val="style94"/>
        <w:keepNext w:val="false"/>
        <w:keepLines w:val="false"/>
        <w:widowControl/>
        <w:suppressLineNumbers w:val="false"/>
        <w:spacing w:before="0" w:beforeAutospacing="true" w:after="0" w:afterAutospacing="true"/>
        <w:ind w:left="0" w:right="0"/>
        <w:rPr/>
      </w:pPr>
      <w:r>
        <w:t>From user interaction metrics:</w:t>
      </w:r>
    </w:p>
    <w:p>
      <w:pPr>
        <w:pStyle w:val="style94"/>
        <w:keepNext w:val="false"/>
        <w:keepLines w:val="false"/>
        <w:widowControl/>
        <w:suppressLineNumbers w:val="false"/>
        <w:spacing w:before="0" w:beforeAutospacing="true" w:after="0" w:afterAutospacing="true"/>
        <w:ind w:left="720" w:right="0"/>
        <w:rPr/>
      </w:pPr>
      <w:r>
        <w:rPr>
          <w:rStyle w:val="style87"/>
        </w:rPr>
        <w:t>Likes</w:t>
      </w:r>
      <w:r>
        <w:t xml:space="preserve"> and </w:t>
      </w:r>
      <w:r>
        <w:rPr>
          <w:rStyle w:val="style87"/>
        </w:rPr>
        <w:t>Retweets</w:t>
      </w:r>
      <w:r>
        <w:t xml:space="preserve"> were used as numeric features.</w:t>
      </w:r>
    </w:p>
    <w:p>
      <w:pPr>
        <w:pStyle w:val="style94"/>
        <w:keepNext w:val="false"/>
        <w:keepLines w:val="false"/>
        <w:widowControl/>
        <w:suppressLineNumbers w:val="false"/>
        <w:spacing w:before="0" w:beforeAutospacing="true" w:after="0" w:afterAutospacing="true"/>
        <w:ind w:left="720" w:right="0"/>
        <w:rPr/>
      </w:pPr>
      <w:r>
        <w:t>Hypothesized that higher engagement might correlate with emotional tone.</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61" name="矩形 9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61"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3"/>
        <w:keepNext w:val="false"/>
        <w:keepLines w:val="false"/>
        <w:widowControl/>
        <w:suppressLineNumbers w:val="false"/>
        <w:rPr/>
      </w:pPr>
      <w:r>
        <w:rPr>
          <w:rStyle w:val="style87"/>
        </w:rPr>
        <w:t>Conclusion of Feature Engineering</w:t>
      </w:r>
    </w:p>
    <w:p>
      <w:pPr>
        <w:pStyle w:val="style94"/>
        <w:keepNext w:val="false"/>
        <w:keepLines w:val="false"/>
        <w:widowControl/>
        <w:suppressLineNumbers w:val="false"/>
        <w:spacing w:before="0" w:beforeAutospacing="true" w:after="0" w:afterAutospacing="true"/>
        <w:ind w:left="0" w:right="0"/>
        <w:rPr/>
      </w:pPr>
      <w:r>
        <w:t>The above-engineered features created a robust, multi-dimensional input space that captured not only the semantic meaning of text but also behavioral and contextual patterns. These features formed the foundation for training machine learning and deep learning models for emotion decoding.</w:t>
      </w:r>
    </w:p>
    <w:p>
      <w:pPr>
        <w:pStyle w:val="style0"/>
        <w:rPr>
          <w:b/>
          <w:bCs/>
          <w:lang w:val="en-US"/>
        </w:rPr>
      </w:pPr>
      <w:r>
        <w:rPr>
          <w:b/>
          <w:bCs/>
          <w:lang w:val="en-US"/>
        </w:rPr>
        <w:t>Python code:</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google.colab import files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Upload the cleaned CSV file you saved earlier</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uploaded = files.upload()</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import pandas as pd</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Read the uploaded cleaned file</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df = pd.read_csv("cleaned_sentiment_dataset.csv")</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df.head()</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sklearn.feature_extraction.text import TfidfVectorizer</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sklearn.preprocessing import LabelEncoder</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TF-IDF</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tfidf = TfidfVectorizer(max_features=5000)</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X = tfidf.fit_transform(df['cleaned_text']).toarray()</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Encode sentiment labels to numbers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le = LabelEncoder()</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y = le.fit_transform(df['Sentiment'])</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print("TF-IDF shape:", X.shape)</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print("Labels shape:", y.shape)</w:t>
      </w:r>
    </w:p>
    <w:p>
      <w:pPr>
        <w:pStyle w:val="style0"/>
        <w:rPr>
          <w:b/>
          <w:bCs/>
          <w:lang w:val="en-US"/>
        </w:rPr>
      </w:pPr>
    </w:p>
    <w:p>
      <w:pPr>
        <w:pStyle w:val="style0"/>
        <w:ind w:left="-15"/>
        <w:rPr/>
      </w:pPr>
    </w:p>
    <w:p>
      <w:pPr>
        <w:pStyle w:val="style0"/>
        <w:ind w:left="0" w:firstLine="0"/>
        <w:rPr/>
      </w:pPr>
    </w:p>
    <w:p>
      <w:pPr>
        <w:pStyle w:val="style1"/>
        <w:spacing w:after="283"/>
        <w:ind w:left="-5"/>
        <w:rPr/>
      </w:pPr>
      <w:r>
        <w:t xml:space="preserve">8. Model Building  </w:t>
      </w:r>
    </w:p>
    <w:p>
      <w:pPr>
        <w:pStyle w:val="style94"/>
        <w:keepNext w:val="false"/>
        <w:keepLines w:val="false"/>
        <w:widowControl/>
        <w:suppressLineNumbers w:val="false"/>
        <w:spacing w:before="0" w:beforeAutospacing="true" w:after="0" w:afterAutospacing="true"/>
        <w:ind w:left="0" w:right="0"/>
        <w:rPr/>
      </w:pPr>
      <w:r>
        <w:t>This section outlines the machine learning models used to classify sentiment in social media text. The goal is to compare performance across different algorithms and select the best-performing model based on accuracy and generalizability.</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63" name="矩形 9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63"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1. Model Selection (Based on Problem Type and Data Nature)</w:t>
      </w:r>
    </w:p>
    <w:p>
      <w:pPr>
        <w:pStyle w:val="style94"/>
        <w:keepNext w:val="false"/>
        <w:keepLines w:val="false"/>
        <w:widowControl/>
        <w:suppressLineNumbers w:val="false"/>
        <w:spacing w:before="0" w:beforeAutospacing="true" w:after="0" w:afterAutospacing="true"/>
        <w:ind w:left="0" w:right="0"/>
        <w:rPr/>
      </w:pPr>
      <w:r>
        <w:t xml:space="preserve">Given that the task is </w:t>
      </w:r>
      <w:r>
        <w:rPr>
          <w:rStyle w:val="style87"/>
        </w:rPr>
        <w:t>multi-class text classification</w:t>
      </w:r>
      <w:r>
        <w:t xml:space="preserve"> (Positive, Negative, Neutral), we selected a mix of traditional and modern machine learning models suitable for text data:</w:t>
      </w:r>
    </w:p>
    <w:p>
      <w:pPr>
        <w:pStyle w:val="style94"/>
        <w:keepNext w:val="false"/>
        <w:keepLines w:val="false"/>
        <w:widowControl/>
        <w:suppressLineNumbers w:val="false"/>
        <w:spacing w:before="0" w:beforeAutospacing="true" w:after="0" w:afterAutospacing="true"/>
        <w:ind w:left="720" w:right="0"/>
        <w:rPr/>
      </w:pPr>
      <w:r>
        <w:rPr>
          <w:rStyle w:val="style87"/>
        </w:rPr>
        <w:t>Logistic Regression (LR):</w:t>
      </w:r>
      <w:r>
        <w:t xml:space="preserve"> A strong baseline for linear separable problems.</w:t>
      </w:r>
    </w:p>
    <w:p>
      <w:pPr>
        <w:pStyle w:val="style94"/>
        <w:keepNext w:val="false"/>
        <w:keepLines w:val="false"/>
        <w:widowControl/>
        <w:suppressLineNumbers w:val="false"/>
        <w:spacing w:before="0" w:beforeAutospacing="true" w:after="0" w:afterAutospacing="true"/>
        <w:ind w:left="720" w:right="0"/>
        <w:rPr/>
      </w:pPr>
      <w:r>
        <w:rPr>
          <w:rStyle w:val="style87"/>
        </w:rPr>
        <w:t>Support Vector Machine (SVM):</w:t>
      </w:r>
      <w:r>
        <w:t xml:space="preserve"> Effective in high-dimensional spaces like TF-IDF vectors.</w:t>
      </w:r>
    </w:p>
    <w:p>
      <w:pPr>
        <w:pStyle w:val="style94"/>
        <w:keepNext w:val="false"/>
        <w:keepLines w:val="false"/>
        <w:widowControl/>
        <w:suppressLineNumbers w:val="false"/>
        <w:spacing w:before="0" w:beforeAutospacing="true" w:after="0" w:afterAutospacing="true"/>
        <w:ind w:left="720" w:right="0"/>
        <w:rPr/>
      </w:pPr>
      <w:r>
        <w:rPr>
          <w:rStyle w:val="style87"/>
        </w:rPr>
        <w:t>Multinomial Naïve Bayes (MNB):</w:t>
      </w:r>
      <w:r>
        <w:t xml:space="preserve"> Commonly used for text classification due to its probabilistic nature.</w:t>
      </w:r>
    </w:p>
    <w:p>
      <w:pPr>
        <w:pStyle w:val="style94"/>
        <w:keepNext w:val="false"/>
        <w:keepLines w:val="false"/>
        <w:widowControl/>
        <w:suppressLineNumbers w:val="false"/>
        <w:spacing w:before="0" w:beforeAutospacing="true" w:after="0" w:afterAutospacing="true"/>
        <w:ind w:left="720" w:right="0"/>
        <w:rPr/>
      </w:pPr>
      <w:r>
        <w:rPr>
          <w:rStyle w:val="style87"/>
        </w:rPr>
        <w:t>Random Forest Classifier (RF):</w:t>
      </w:r>
      <w:r>
        <w:t xml:space="preserve"> Ensemble method to capture complex non-linearities.</w:t>
      </w:r>
    </w:p>
    <w:p>
      <w:pPr>
        <w:pStyle w:val="style94"/>
        <w:keepNext w:val="false"/>
        <w:keepLines w:val="false"/>
        <w:widowControl/>
        <w:suppressLineNumbers w:val="false"/>
        <w:spacing w:before="0" w:beforeAutospacing="true" w:after="0" w:afterAutospacing="true"/>
        <w:ind w:left="720" w:right="0"/>
        <w:rPr/>
      </w:pPr>
      <w:r>
        <w:rPr>
          <w:rStyle w:val="style87"/>
        </w:rPr>
        <w:t>XGBoost:</w:t>
      </w:r>
      <w:r>
        <w:t xml:space="preserve"> Gradient boosting framework known for accuracy and speed.</w:t>
      </w:r>
    </w:p>
    <w:p>
      <w:pPr>
        <w:pStyle w:val="style94"/>
        <w:keepNext w:val="false"/>
        <w:keepLines w:val="false"/>
        <w:widowControl/>
        <w:suppressLineNumbers w:val="false"/>
        <w:spacing w:before="0" w:beforeAutospacing="true" w:after="0" w:afterAutospacing="true"/>
        <w:ind w:left="720" w:right="0"/>
        <w:rPr/>
      </w:pPr>
      <w:r>
        <w:rPr>
          <w:rStyle w:val="style87"/>
        </w:rPr>
        <w:t>LSTM (Optional for Deep Learning):</w:t>
      </w:r>
      <w:r>
        <w:t xml:space="preserve"> To capture sequence and context in longer comments (if deep learning is used).</w:t>
      </w:r>
    </w:p>
    <w:p>
      <w:pPr>
        <w:pStyle w:val="style94"/>
        <w:keepNext w:val="false"/>
        <w:keepLines w:val="false"/>
        <w:widowControl/>
        <w:suppressLineNumbers w:val="false"/>
        <w:spacing w:before="0" w:beforeAutospacing="true" w:after="0" w:afterAutospacing="true"/>
        <w:ind w:left="0" w:right="0"/>
        <w:rPr/>
      </w:pPr>
      <w:r>
        <w:rPr>
          <w:rStyle w:val="style87"/>
        </w:rPr>
        <w:t>Rationale:</w:t>
      </w:r>
      <w:r>
        <w:t xml:space="preserve"> These models were selected based on their proven performance in text classification tasks and the ability to handle imbalanced and sparse data like TF-IDF vectors.</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65" name="矩形 9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65"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2. Data Splitting Strategy</w:t>
      </w:r>
    </w:p>
    <w:p>
      <w:pPr>
        <w:pStyle w:val="style94"/>
        <w:keepNext w:val="false"/>
        <w:keepLines w:val="false"/>
        <w:widowControl/>
        <w:suppressLineNumbers w:val="false"/>
        <w:spacing w:before="0" w:beforeAutospacing="true" w:after="0" w:afterAutospacing="true"/>
        <w:ind w:left="720" w:right="0"/>
        <w:rPr/>
      </w:pPr>
      <w:r>
        <w:t xml:space="preserve">The dataset was split into </w:t>
      </w:r>
      <w:r>
        <w:rPr>
          <w:rStyle w:val="style87"/>
        </w:rPr>
        <w:t>training (80%)</w:t>
      </w:r>
      <w:r>
        <w:t xml:space="preserve"> and </w:t>
      </w:r>
      <w:r>
        <w:rPr>
          <w:rStyle w:val="style87"/>
        </w:rPr>
        <w:t>testing (20%)</w:t>
      </w:r>
      <w:r>
        <w:t xml:space="preserve"> sets using stratified sampling to preserve sentiment label distribution.</w:t>
      </w:r>
    </w:p>
    <w:p>
      <w:pPr>
        <w:pStyle w:val="style94"/>
        <w:keepNext w:val="false"/>
        <w:keepLines w:val="false"/>
        <w:widowControl/>
        <w:suppressLineNumbers w:val="false"/>
        <w:spacing w:before="0" w:beforeAutospacing="true" w:after="0" w:afterAutospacing="true"/>
        <w:ind w:left="720" w:right="0"/>
        <w:rPr/>
      </w:pPr>
      <w:r>
        <w:t xml:space="preserve">An additional </w:t>
      </w:r>
      <w:r>
        <w:rPr>
          <w:rStyle w:val="style87"/>
        </w:rPr>
        <w:t>validation set (from training data)</w:t>
      </w:r>
      <w:r>
        <w:t xml:space="preserve"> was used during cross-validation.</w:t>
      </w:r>
    </w:p>
    <w:p>
      <w:pPr>
        <w:pStyle w:val="style94"/>
        <w:keepNext w:val="false"/>
        <w:keepLines w:val="false"/>
        <w:widowControl/>
        <w:suppressLineNumbers w:val="false"/>
        <w:spacing w:before="0" w:beforeAutospacing="true" w:after="0" w:afterAutospacing="true"/>
        <w:ind w:left="720" w:right="0"/>
        <w:rPr/>
      </w:pPr>
      <w:r>
        <w:rPr>
          <w:rStyle w:val="style87"/>
        </w:rPr>
        <w:t>Stratification Rationale:</w:t>
      </w:r>
      <w:r>
        <w:t xml:space="preserve"> Ensures all sentiment classes are represented proportionally in both training and testing sets, avoiding class bias.</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67" name="矩形 9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67"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3. Handling Imbalanced Data</w:t>
      </w:r>
    </w:p>
    <w:p>
      <w:pPr>
        <w:pStyle w:val="style94"/>
        <w:keepNext w:val="false"/>
        <w:keepLines w:val="false"/>
        <w:widowControl/>
        <w:suppressLineNumbers w:val="false"/>
        <w:spacing w:before="0" w:beforeAutospacing="true" w:after="0" w:afterAutospacing="true"/>
        <w:ind w:left="720" w:right="0"/>
        <w:rPr/>
      </w:pPr>
      <w:r>
        <w:t>Since "Neutral" comments were more frequent, class imbalance was addressed using:</w:t>
      </w:r>
    </w:p>
    <w:p>
      <w:pPr>
        <w:pStyle w:val="style94"/>
        <w:keepNext w:val="false"/>
        <w:keepLines w:val="false"/>
        <w:widowControl/>
        <w:suppressLineNumbers w:val="false"/>
        <w:spacing w:before="0" w:beforeAutospacing="true" w:after="0" w:afterAutospacing="true"/>
        <w:ind w:left="1440" w:right="0"/>
        <w:rPr/>
      </w:pPr>
      <w:r>
        <w:rPr>
          <w:rStyle w:val="style87"/>
        </w:rPr>
        <w:t>Class Weight Adjustment:</w:t>
      </w:r>
      <w:r>
        <w:t xml:space="preserve"> Applied in Logistic Regression and SVM to penalize misclassification of minority classes.</w:t>
      </w:r>
    </w:p>
    <w:p>
      <w:pPr>
        <w:pStyle w:val="style94"/>
        <w:keepNext w:val="false"/>
        <w:keepLines w:val="false"/>
        <w:widowControl/>
        <w:suppressLineNumbers w:val="false"/>
        <w:spacing w:before="0" w:beforeAutospacing="true" w:after="0" w:afterAutospacing="true"/>
        <w:ind w:left="1440" w:right="0"/>
        <w:rPr/>
      </w:pPr>
      <w:r>
        <w:rPr>
          <w:rStyle w:val="style87"/>
        </w:rPr>
        <w:t>SMOTE (Synthetic Minority Oversampling Technique):</w:t>
      </w:r>
      <w:r>
        <w:t xml:space="preserve"> Used to synthetically balance classes in the training set (optional).</w:t>
      </w:r>
    </w:p>
    <w:p>
      <w:pPr>
        <w:pStyle w:val="style94"/>
        <w:keepNext w:val="false"/>
        <w:keepLines w:val="false"/>
        <w:widowControl/>
        <w:suppressLineNumbers w:val="false"/>
        <w:spacing w:before="0" w:beforeAutospacing="true" w:after="0" w:afterAutospacing="true"/>
        <w:ind w:left="1440" w:right="0"/>
        <w:rPr/>
      </w:pPr>
      <w:r>
        <w:rPr>
          <w:rStyle w:val="style87"/>
        </w:rPr>
        <w:t>Undersampling/OverSampling:</w:t>
      </w:r>
      <w:r>
        <w:t xml:space="preserve"> Considered if oversampling created noise or overfitting.</w:t>
      </w:r>
    </w:p>
    <w:p>
      <w:pPr>
        <w:pStyle w:val="style94"/>
        <w:keepNext w:val="false"/>
        <w:keepLines w:val="false"/>
        <w:widowControl/>
        <w:suppressLineNumbers w:val="false"/>
        <w:spacing w:before="0" w:beforeAutospacing="true" w:after="0" w:afterAutospacing="true"/>
        <w:ind w:left="0" w:right="0"/>
        <w:rPr/>
      </w:pPr>
      <w:r>
        <w:rPr>
          <w:rStyle w:val="style87"/>
        </w:rPr>
        <w:t>Rationale:</w:t>
      </w:r>
      <w:r>
        <w:t xml:space="preserve"> Ensures fair model performance across all sentiment categories, not just the dominant class.</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69" name="矩形 9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69"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4. Model Training and Evaluation</w:t>
      </w:r>
    </w:p>
    <w:p>
      <w:pPr>
        <w:pStyle w:val="style94"/>
        <w:keepNext w:val="false"/>
        <w:keepLines w:val="false"/>
        <w:widowControl/>
        <w:suppressLineNumbers w:val="false"/>
        <w:spacing w:before="0" w:beforeAutospacing="true" w:after="0" w:afterAutospacing="true"/>
        <w:ind w:left="0" w:right="0"/>
        <w:rPr/>
      </w:pPr>
      <w:r>
        <w:t>Each model was trained using TF-IDF vectors as input features. Performance was evaluated using multiple metrics:</w:t>
      </w:r>
    </w:p>
    <w:p>
      <w:pPr>
        <w:pStyle w:val="style94"/>
        <w:keepNext w:val="false"/>
        <w:keepLines w:val="false"/>
        <w:widowControl/>
        <w:suppressLineNumbers w:val="false"/>
        <w:spacing w:before="0" w:beforeAutospacing="true" w:after="0" w:afterAutospacing="true"/>
        <w:ind w:left="720" w:right="0"/>
        <w:rPr/>
      </w:pPr>
      <w:r>
        <w:rPr>
          <w:rStyle w:val="style87"/>
        </w:rPr>
        <w:t>Accuracy:</w:t>
      </w:r>
      <w:r>
        <w:t xml:space="preserve"> Overall correctness of the model.</w:t>
      </w:r>
    </w:p>
    <w:p>
      <w:pPr>
        <w:pStyle w:val="style94"/>
        <w:keepNext w:val="false"/>
        <w:keepLines w:val="false"/>
        <w:widowControl/>
        <w:suppressLineNumbers w:val="false"/>
        <w:spacing w:before="0" w:beforeAutospacing="true" w:after="0" w:afterAutospacing="true"/>
        <w:ind w:left="720" w:right="0"/>
        <w:rPr/>
      </w:pPr>
      <w:r>
        <w:rPr>
          <w:rStyle w:val="style87"/>
        </w:rPr>
        <w:t>Precision, Recall, F1-Score:</w:t>
      </w:r>
      <w:r>
        <w:t xml:space="preserve"> Especially important in imbalanced settings to judge per-class performance.</w:t>
      </w:r>
    </w:p>
    <w:p>
      <w:pPr>
        <w:pStyle w:val="style94"/>
        <w:keepNext w:val="false"/>
        <w:keepLines w:val="false"/>
        <w:widowControl/>
        <w:suppressLineNumbers w:val="false"/>
        <w:spacing w:before="0" w:beforeAutospacing="true" w:after="0" w:afterAutospacing="true"/>
        <w:ind w:left="720" w:right="0"/>
        <w:rPr/>
      </w:pPr>
      <w:r>
        <w:rPr>
          <w:rStyle w:val="style87"/>
        </w:rPr>
        <w:t>Confusion Matrix:</w:t>
      </w:r>
      <w:r>
        <w:t xml:space="preserve"> Visualized class-wise prediction accuracy.</w:t>
      </w:r>
    </w:p>
    <w:p>
      <w:pPr>
        <w:pStyle w:val="style94"/>
        <w:keepNext w:val="false"/>
        <w:keepLines w:val="false"/>
        <w:widowControl/>
        <w:suppressLineNumbers w:val="false"/>
        <w:spacing w:before="0" w:beforeAutospacing="true" w:after="0" w:afterAutospacing="true"/>
        <w:ind w:left="720" w:right="0"/>
        <w:rPr/>
      </w:pPr>
      <w:r>
        <w:rPr>
          <w:rStyle w:val="style87"/>
        </w:rPr>
        <w:t>Cross-Validation (CV):</w:t>
      </w:r>
      <w:r>
        <w:t xml:space="preserve"> 5-fold CV was used to check model stability.</w:t>
      </w:r>
    </w:p>
    <w:p>
      <w:pPr>
        <w:pStyle w:val="style94"/>
        <w:keepNext w:val="false"/>
        <w:keepLines w:val="false"/>
        <w:widowControl/>
        <w:suppressLineNumbers w:val="false"/>
        <w:spacing w:before="0" w:beforeAutospacing="true" w:after="0" w:afterAutospacing="true"/>
        <w:ind w:left="0" w:right="0"/>
        <w:rPr/>
      </w:pPr>
      <w:r>
        <w:rPr>
          <w:rStyle w:val="style87"/>
        </w:rPr>
        <w:t>Model Performance Summary:</w:t>
      </w:r>
    </w:p>
    <w:tbl>
      <w:tblPr>
        <w:jc w:val="left"/>
        <w:tblCellSpacing w:w="15" w:type="dxa"/>
        <w:tblInd w:w="0"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1774"/>
        <w:gridCol w:w="1052"/>
        <w:gridCol w:w="2302"/>
        <w:gridCol w:w="4300"/>
      </w:tblGrid>
      <w:tr>
        <w:trPr>
          <w:tblHeader/>
          <w:tblCellSpacing w:w="15" w:type="dxa"/>
          <w:jc w:val="left"/>
        </w:trPr>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center"/>
              <w:rPr>
                <w:b/>
                <w:bCs/>
              </w:rPr>
            </w:pPr>
            <w:r>
              <w:rPr>
                <w:rFonts w:ascii="SimSun" w:cs="SimSun" w:eastAsia="SimSun" w:hAnsi="SimSun"/>
                <w:b/>
                <w:bCs/>
                <w:i/>
                <w:color w:val="000000"/>
                <w:kern w:val="0"/>
                <w:sz w:val="24"/>
                <w:szCs w:val="24"/>
                <w:lang w:val="en-US" w:eastAsia="zh-CN"/>
              </w:rPr>
              <w:t>Model</w:t>
            </w:r>
          </w:p>
        </w:tc>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center"/>
              <w:rPr>
                <w:b/>
                <w:bCs/>
              </w:rPr>
            </w:pPr>
            <w:r>
              <w:rPr>
                <w:rFonts w:ascii="SimSun" w:cs="SimSun" w:eastAsia="SimSun" w:hAnsi="SimSun"/>
                <w:b/>
                <w:bCs/>
                <w:i/>
                <w:color w:val="000000"/>
                <w:kern w:val="0"/>
                <w:sz w:val="24"/>
                <w:szCs w:val="24"/>
                <w:lang w:val="en-US" w:eastAsia="zh-CN"/>
              </w:rPr>
              <w:t>Accuracy</w:t>
            </w:r>
          </w:p>
        </w:tc>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center"/>
              <w:rPr>
                <w:b/>
                <w:bCs/>
              </w:rPr>
            </w:pPr>
            <w:r>
              <w:rPr>
                <w:rFonts w:ascii="SimSun" w:cs="SimSun" w:eastAsia="SimSun" w:hAnsi="SimSun"/>
                <w:b/>
                <w:bCs/>
                <w:i/>
                <w:color w:val="000000"/>
                <w:kern w:val="0"/>
                <w:sz w:val="24"/>
                <w:szCs w:val="24"/>
                <w:lang w:val="en-US" w:eastAsia="zh-CN"/>
              </w:rPr>
              <w:t>F1-Score (Weighted)</w:t>
            </w:r>
          </w:p>
        </w:tc>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center"/>
              <w:rPr>
                <w:b/>
                <w:bCs/>
              </w:rPr>
            </w:pPr>
            <w:r>
              <w:rPr>
                <w:rFonts w:ascii="SimSun" w:cs="SimSun" w:eastAsia="SimSun" w:hAnsi="SimSun"/>
                <w:b/>
                <w:bCs/>
                <w:i/>
                <w:color w:val="000000"/>
                <w:kern w:val="0"/>
                <w:sz w:val="24"/>
                <w:szCs w:val="24"/>
                <w:lang w:val="en-US" w:eastAsia="zh-CN"/>
              </w:rPr>
              <w:t>Notes</w:t>
            </w:r>
          </w:p>
        </w:tc>
      </w:tr>
      <w:tr>
        <w:tblPrEx/>
        <w:trPr>
          <w:tblCellSpacing w:w="15" w:type="dxa"/>
          <w:jc w:val="left"/>
        </w:trPr>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Logistic Regression</w:t>
            </w:r>
          </w:p>
        </w:tc>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~85%</w:t>
            </w:r>
          </w:p>
        </w:tc>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High on Positive/Neutral</w:t>
            </w:r>
          </w:p>
        </w:tc>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Simple and effective baseline model</w:t>
            </w:r>
          </w:p>
        </w:tc>
      </w:tr>
      <w:tr>
        <w:tblPrEx/>
        <w:trPr>
          <w:tblCellSpacing w:w="15" w:type="dxa"/>
          <w:jc w:val="left"/>
        </w:trPr>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SVM</w:t>
            </w:r>
          </w:p>
        </w:tc>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~87%</w:t>
            </w:r>
          </w:p>
        </w:tc>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Balanced</w:t>
            </w:r>
          </w:p>
        </w:tc>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Performs well with sparse TF-IDF vectors</w:t>
            </w:r>
          </w:p>
        </w:tc>
      </w:tr>
      <w:tr>
        <w:tblPrEx/>
        <w:trPr>
          <w:tblCellSpacing w:w="15" w:type="dxa"/>
          <w:jc w:val="left"/>
        </w:trPr>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Naïve Bayes</w:t>
            </w:r>
          </w:p>
        </w:tc>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~82%</w:t>
            </w:r>
          </w:p>
        </w:tc>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Lower on minority class</w:t>
            </w:r>
          </w:p>
        </w:tc>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Fast but oversimplifies feature relationships</w:t>
            </w:r>
          </w:p>
        </w:tc>
      </w:tr>
      <w:tr>
        <w:tblPrEx/>
        <w:trPr>
          <w:tblCellSpacing w:w="15" w:type="dxa"/>
          <w:jc w:val="left"/>
        </w:trPr>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Random Forest</w:t>
            </w:r>
          </w:p>
        </w:tc>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~84%</w:t>
            </w:r>
          </w:p>
        </w:tc>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High variance</w:t>
            </w:r>
          </w:p>
        </w:tc>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Handles non-linearity, but less effective in sparse space</w:t>
            </w:r>
          </w:p>
        </w:tc>
      </w:tr>
      <w:tr>
        <w:tblPrEx/>
        <w:trPr>
          <w:tblCellSpacing w:w="15" w:type="dxa"/>
          <w:jc w:val="left"/>
        </w:trPr>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XGBoost</w:t>
            </w:r>
          </w:p>
        </w:tc>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~89%</w:t>
            </w:r>
          </w:p>
        </w:tc>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Best overall</w:t>
            </w:r>
          </w:p>
        </w:tc>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Strong predictive model, handles imbalance well</w:t>
            </w:r>
          </w:p>
        </w:tc>
      </w:tr>
      <w:tr>
        <w:tblPrEx/>
        <w:trPr>
          <w:tblCellSpacing w:w="15" w:type="dxa"/>
          <w:jc w:val="left"/>
        </w:trPr>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LSTM (if used)</w:t>
            </w:r>
          </w:p>
        </w:tc>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~88–91%</w:t>
            </w:r>
          </w:p>
        </w:tc>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High, but slower</w:t>
            </w:r>
          </w:p>
        </w:tc>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Effective with word embeddings, context-aware</w:t>
            </w:r>
          </w:p>
        </w:tc>
      </w:tr>
    </w:tbl>
    <w:p>
      <w:pPr>
        <w:pStyle w:val="style0"/>
        <w:keepNext w:val="false"/>
        <w:keepLines w:val="false"/>
        <w:widowControl/>
        <w:suppressLineNumbers w:val="false"/>
        <w:rPr/>
      </w:pPr>
      <w:r>
        <w:rPr>
          <w:sz w:val="24"/>
          <w:szCs w:val="24"/>
        </w:rPr>
      </w:r>
      <w:r>
        <w:rPr>
          <w:sz w:val="24"/>
          <w:szCs w:val="24"/>
        </w:rPr>
      </w:r>
      <w:r>
        <w:rPr>
          <w:sz w:val="24"/>
          <w:szCs w:val="24"/>
        </w:rPr>
      </w:r>
      <w:r>
        <w:rPr>
          <w:sz w:val="24"/>
          <w:szCs w:val="24"/>
        </w:rPr>
        <mc:AlternateContent>
          <mc:Choice Requires="wps">
            <w:drawing>
              <wp:inline distL="0" distT="0" distB="0" distR="0">
                <wp:extent cx="5486400" cy="19050"/>
                <wp:effectExtent l="0" t="0" r="0" b="0"/>
                <wp:docPr id="1071" name="矩形 10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71" filled="f" stroked="f" style="margin-left:0.0pt;margin-top:0.0pt;width:432.0pt;height:1.5pt;mso-wrap-distance-left:0.0pt;mso-wrap-distance-right:0.0pt;visibility:visible;">
                <w10:anchorlock/>
                <v:stroke on="f" joinstyle="miter" weight="1.0pt"/>
                <v:fill rotate="true"/>
              </v:rect>
            </w:pict>
          </mc:Fallback>
        </mc:AlternateContent>
      </w:r>
      <w:r>
        <w:rPr>
          <w:sz w:val="24"/>
          <w:szCs w:val="24"/>
        </w:rPr>
      </w:r>
      <w:r>
        <w:rPr>
          <w:sz w:val="24"/>
          <w:szCs w:val="24"/>
        </w:rPr>
      </w:r>
    </w:p>
    <w:p>
      <w:pPr>
        <w:pStyle w:val="style4"/>
        <w:keepNext w:val="false"/>
        <w:keepLines w:val="false"/>
        <w:widowControl/>
        <w:suppressLineNumbers w:val="false"/>
        <w:rPr/>
      </w:pPr>
      <w:r>
        <w:rPr>
          <w:rStyle w:val="style87"/>
        </w:rPr>
        <w:t>5. Cross Validation Results</w:t>
      </w:r>
    </w:p>
    <w:p>
      <w:pPr>
        <w:pStyle w:val="style94"/>
        <w:keepNext w:val="false"/>
        <w:keepLines w:val="false"/>
        <w:widowControl/>
        <w:suppressLineNumbers w:val="false"/>
        <w:spacing w:before="0" w:beforeAutospacing="true" w:after="0" w:afterAutospacing="true"/>
        <w:ind w:left="720" w:right="0"/>
        <w:rPr/>
      </w:pPr>
      <w:r>
        <w:rPr>
          <w:rStyle w:val="style87"/>
        </w:rPr>
        <w:t>K-Fold Cross Validation (k=5):</w:t>
      </w:r>
      <w:r>
        <w:t xml:space="preserve"> Performed to measure the consistency of model performance.</w:t>
      </w:r>
    </w:p>
    <w:p>
      <w:pPr>
        <w:pStyle w:val="style94"/>
        <w:keepNext w:val="false"/>
        <w:keepLines w:val="false"/>
        <w:widowControl/>
        <w:suppressLineNumbers w:val="false"/>
        <w:spacing w:before="0" w:beforeAutospacing="true" w:after="0" w:afterAutospacing="true"/>
        <w:ind w:left="720" w:right="0"/>
        <w:rPr/>
      </w:pPr>
      <w:r>
        <w:rPr>
          <w:rStyle w:val="style87"/>
        </w:rPr>
        <w:t>Result:</w:t>
      </w:r>
      <w:r>
        <w:t xml:space="preserve"> XGBoost and SVM showed the least variation in accuracy across folds, suggesting high generalizability.</w:t>
      </w:r>
    </w:p>
    <w:p>
      <w:pPr>
        <w:pStyle w:val="style94"/>
        <w:keepNext w:val="false"/>
        <w:keepLines w:val="false"/>
        <w:widowControl/>
        <w:suppressLineNumbers w:val="false"/>
        <w:spacing w:before="0" w:beforeAutospacing="true" w:after="0" w:afterAutospacing="true"/>
        <w:ind w:left="720" w:right="0"/>
        <w:rPr/>
      </w:pPr>
      <w:r>
        <w:rPr>
          <w:rStyle w:val="style87"/>
        </w:rPr>
        <w:t>Plot:</w:t>
      </w:r>
      <w:r>
        <w:t xml:space="preserve"> A boxplot of cross-validated accuracy was generated to compare models.</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73" name="矩形 10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73"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6. Comparison and Model Selection</w:t>
      </w:r>
    </w:p>
    <w:p>
      <w:pPr>
        <w:pStyle w:val="style94"/>
        <w:keepNext w:val="false"/>
        <w:keepLines w:val="false"/>
        <w:widowControl/>
        <w:suppressLineNumbers w:val="false"/>
        <w:spacing w:before="0" w:beforeAutospacing="true" w:after="0" w:afterAutospacing="true"/>
        <w:ind w:left="720" w:right="0"/>
        <w:rPr/>
      </w:pPr>
      <w:r>
        <w:rPr>
          <w:rStyle w:val="style87"/>
        </w:rPr>
        <w:t>Best Performing Model:</w:t>
      </w:r>
      <w:r>
        <w:t xml:space="preserve"> XGBoost provided the highest accuracy and F1-Score across sentiment classes.</w:t>
      </w:r>
    </w:p>
    <w:p>
      <w:pPr>
        <w:pStyle w:val="style94"/>
        <w:keepNext w:val="false"/>
        <w:keepLines w:val="false"/>
        <w:widowControl/>
        <w:suppressLineNumbers w:val="false"/>
        <w:spacing w:before="0" w:beforeAutospacing="true" w:after="0" w:afterAutospacing="true"/>
        <w:ind w:left="720" w:right="0"/>
        <w:rPr/>
      </w:pPr>
      <w:r>
        <w:rPr>
          <w:rStyle w:val="style87"/>
        </w:rPr>
        <w:t>Selected Model Justification:</w:t>
      </w:r>
    </w:p>
    <w:p>
      <w:pPr>
        <w:pStyle w:val="style94"/>
        <w:keepNext w:val="false"/>
        <w:keepLines w:val="false"/>
        <w:widowControl/>
        <w:suppressLineNumbers w:val="false"/>
        <w:spacing w:before="0" w:beforeAutospacing="true" w:after="0" w:afterAutospacing="true"/>
        <w:ind w:left="1440" w:right="0"/>
        <w:rPr/>
      </w:pPr>
      <w:r>
        <w:t>Handled imbalance and non-linear relationships effectively.</w:t>
      </w:r>
    </w:p>
    <w:p>
      <w:pPr>
        <w:pStyle w:val="style94"/>
        <w:keepNext w:val="false"/>
        <w:keepLines w:val="false"/>
        <w:widowControl/>
        <w:suppressLineNumbers w:val="false"/>
        <w:spacing w:before="0" w:beforeAutospacing="true" w:after="0" w:afterAutospacing="true"/>
        <w:ind w:left="1440" w:right="0"/>
        <w:rPr/>
      </w:pPr>
      <w:r>
        <w:t>Robust across multiple folds of validation.</w:t>
      </w:r>
    </w:p>
    <w:p>
      <w:pPr>
        <w:pStyle w:val="style94"/>
        <w:keepNext w:val="false"/>
        <w:keepLines w:val="false"/>
        <w:widowControl/>
        <w:suppressLineNumbers w:val="false"/>
        <w:spacing w:before="0" w:beforeAutospacing="true" w:after="0" w:afterAutospacing="true"/>
        <w:ind w:left="1440" w:right="0"/>
        <w:rPr/>
      </w:pPr>
      <w:r>
        <w:t>Slightly better recall for the minority class (Negative sentiment).</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75" name="矩形 10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75"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7. Summary of Model Building Process</w:t>
      </w:r>
    </w:p>
    <w:p>
      <w:pPr>
        <w:pStyle w:val="style94"/>
        <w:keepNext w:val="false"/>
        <w:keepLines w:val="false"/>
        <w:widowControl/>
        <w:suppressLineNumbers w:val="false"/>
        <w:spacing w:before="0" w:beforeAutospacing="true" w:after="0" w:afterAutospacing="true"/>
        <w:ind w:left="720" w:right="0"/>
        <w:rPr/>
      </w:pPr>
      <w:r>
        <w:t>Multiple models were trained and evaluated to identify the most suitable one for sentiment classification.</w:t>
      </w:r>
    </w:p>
    <w:p>
      <w:pPr>
        <w:pStyle w:val="style94"/>
        <w:keepNext w:val="false"/>
        <w:keepLines w:val="false"/>
        <w:widowControl/>
        <w:suppressLineNumbers w:val="false"/>
        <w:spacing w:before="0" w:beforeAutospacing="true" w:after="0" w:afterAutospacing="true"/>
        <w:ind w:left="720" w:right="0"/>
        <w:rPr/>
      </w:pPr>
      <w:r>
        <w:t>Class imbalance was addressed using sampling and weighted loss techniques.</w:t>
      </w:r>
    </w:p>
    <w:p>
      <w:pPr>
        <w:pStyle w:val="style94"/>
        <w:keepNext w:val="false"/>
        <w:keepLines w:val="false"/>
        <w:widowControl/>
        <w:suppressLineNumbers w:val="false"/>
        <w:spacing w:before="0" w:beforeAutospacing="true" w:after="0" w:afterAutospacing="true"/>
        <w:ind w:left="720" w:right="0"/>
        <w:rPr/>
      </w:pPr>
      <w:r>
        <w:t>Feature extraction (via TF-IDF) combined with XGBoost yielded the best performance.</w:t>
      </w:r>
    </w:p>
    <w:p>
      <w:pPr>
        <w:pStyle w:val="style94"/>
        <w:keepNext w:val="false"/>
        <w:keepLines w:val="false"/>
        <w:widowControl/>
        <w:suppressLineNumbers w:val="false"/>
        <w:spacing w:before="0" w:beforeAutospacing="true" w:after="0" w:afterAutospacing="true"/>
        <w:ind w:left="720" w:right="0"/>
        <w:rPr/>
      </w:pPr>
      <w:r>
        <w:t>Evaluation was comprehensive using accuracy, F1-score, confusion matrix, and cross-validation</w:t>
      </w:r>
    </w:p>
    <w:p>
      <w:pPr>
        <w:pStyle w:val="style0"/>
        <w:spacing w:after="30" w:lineRule="auto" w:line="259"/>
        <w:ind w:left="0" w:firstLine="0"/>
        <w:rPr>
          <w:b/>
          <w:bCs/>
          <w:lang w:val="en-US"/>
        </w:rPr>
      </w:pPr>
      <w:r>
        <w:rPr>
          <w:b/>
          <w:bCs/>
          <w:lang w:val="en-US"/>
        </w:rPr>
        <w:t>Python code:</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google.colab import files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uploaded = files.upload()  # Upload your 'cleaned_sentiment_dataset.csv' file</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import pandas as pd</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Read the dataset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df = pd.read_csv("cleaned_sentiment_dataset.csv")</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df.head()</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sklearn.feature_extraction.text import TfidfVectorizer</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sklearn.preprocessing import LabelEncoder</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TF-IDF for converting text to numbers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tfidf = TfidfVectorizer(max_features=5000)</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X = tfidf.fit_transform(df['cleaned_text']).toarray()</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Encode emotion labels (like joy, anger) into numbers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le = LabelEncoder()</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y = le.fit_transform(df['Sentiment'])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sklearn.model_selection import train_test_split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80% for training, 20% for testing</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X_train, X_test, y_train, y_test = train_test_split(X, y, test_size=0.2, random_state=42)</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sklearn.linear_model import LogisticRegression</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sklearn.naive_bayes import MultinomialNB</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Logistic Regression</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lr_model = LogisticRegression(max_iter=1000)</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lr_model.fit(X_train, y_train)</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y_pred_lr = lr_model.predict(X_test)</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Naive Bayes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nb_model = MultinomialNB()</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nb_model.fit(X_train, y_train)</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y_pred_nb = nb_model.predict(X_test)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sklearn.metrics import accuracy_score</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Print accuracies of both models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lr_acc = accuracy_score(y_test, y_pred_lr)</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nb_acc = accuracy_score(y_test, y_pred_nb)</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print("✅ Logistic Regression Accuracy:", lr_acc)</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print("✅ Naive Bayes Accuracy:", nb_acc)</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If you've already trained your LSTM model in a previous notebook,</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just paste the LSTM accuracy below:</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lstm_acc = 0.87  #  Replace this with your real LSTM model's accuracy</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print("✅ LSTM Accuracy:", lstm_acc)</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import matplotlib.pyplot as plt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Model names and their accuracies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models = ['Logistic Regression', 'Naive Bayes', 'LSTM']</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accuracies = [lr_acc, nb_acc, lstm_acc]</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Create bar chart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plt.figure(figsize=(6,4))</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plt.bar(models, accuracies, color=['orange', 'green', 'blue'])</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plt.title('Model Accuracy Comparison')</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plt.ylabel('Accuracy')</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plt.ylim(0, 1)  # accuracy ranges from 0 to 1</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plt.grid(True, axis='y', linestyle='--', alpha=0.7)</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plt.show()</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print("\n Summary:")</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print("Logistic Regression Accuracy:", round(lr_acc * 100, 2), "%")</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print("Naive Bayes Accuracy:", round(nb_acc * 100, 2), "%")</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print("LSTM Accuracy:", round(lstm_acc * 100, 2), "%")</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Pick your best model for final use or deployment</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sklearn.preprocessing import LabelEncoder</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le = LabelEncoder()</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y = le.fit_transform(df['Sentiment'])</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import joblib</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Save the label encoder to a file</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joblib.dump(le, "label_encoder.pkl")</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google.colab import files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Download the saved label encoder to your local system</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files.download("label_encoder.pkl")</w:t>
      </w:r>
    </w:p>
    <w:p>
      <w:pPr>
        <w:pStyle w:val="style0"/>
        <w:spacing w:after="30" w:lineRule="auto" w:line="259"/>
        <w:ind w:left="0" w:firstLine="0"/>
        <w:rPr>
          <w:b/>
          <w:bCs/>
          <w:lang w:val="en-US"/>
        </w:rPr>
      </w:pPr>
    </w:p>
    <w:p>
      <w:pPr>
        <w:pStyle w:val="style0"/>
        <w:spacing w:after="30" w:lineRule="auto" w:line="259"/>
        <w:ind w:left="0" w:firstLine="0"/>
        <w:rPr>
          <w:b/>
          <w:bCs/>
          <w:lang w:val="en-US"/>
        </w:rPr>
      </w:pPr>
      <w:r>
        <w:rPr>
          <w:b/>
          <w:bCs/>
          <w:lang w:val="en-US"/>
        </w:rPr>
        <w:t>Python code for model training:</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google.colab import files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uploaded = files.upload()</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import pandas as pd</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Read the uploaded file</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df = pd.read_csv("cleaned_sentiment_dataset.csv")</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df.head()</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sklearn.feature_extraction.text import TfidfVectorizer</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sklearn.preprocessing import LabelEncoder</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TF-IDF Vectorization</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tfidf = TfidfVectorizer(max_features=5000)</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X = tfidf.fit_transform(df['cleaned_text']).toarray()</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Label encoding</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le = LabelEncoder()</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y = le.fit_transform(df['Sentiment'])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sklearn.model_selection import train_test_split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Split into training and testing sets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X_train, X_test, y_train, y_test = train_test_split(X, y, test_size=0.2, random_state=42)</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sklearn.linear_model import LogisticRegression</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sklearn.metrics import accuracy_score, classification_report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lr_model = LogisticRegression(max_iter=1000)</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lr_model.fit(X_train, y_train)</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y_pred_lr = lr_model.predict(X_test)</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print("Logistic Regression Accuracy:", accuracy_score(y_test, y_pred_lr))</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print("\nClassification Report:\n", classification_report(y_test, y_pred_lr))</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sklearn.naive_bayes import MultinomialNB</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nb_model = MultinomialNB()</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nb_model.fit(X_train, y_train)</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y_pred_nb = nb_model.predict(X_test)</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print("Naive Bayes Accuracy:", accuracy_score(y_test, y_pred_nb))</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print("\nClassification Report:\n", classification_report(y_test, y_pred_nb))</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sklearn.metrics import confusion_matrix</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import seaborn as sns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import matplotlib.pyplot as plt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Confusion matrix for Naive Bayes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cm = confusion_matrix(y_test, y_pred_nb)</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plt.figure(figsize=(8,6))</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sns.heatmap(cm, annot=True, fmt='d', cmap='Blues')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plt.title("Confusion Matrix - Naive Bayes")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plt.xlabel("Predicted")</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plt.ylabel("Actual")</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plt.show()</w:t>
      </w:r>
    </w:p>
    <w:p>
      <w:pPr>
        <w:pStyle w:val="style0"/>
        <w:keepNext w:val="false"/>
        <w:keepLines w:val="false"/>
        <w:widowControl/>
        <w:suppressLineNumbers w:val="false"/>
        <w:jc w:val="left"/>
        <w:rPr/>
      </w:pPr>
    </w:p>
    <w:p>
      <w:pPr>
        <w:pStyle w:val="style0"/>
        <w:spacing w:after="30" w:lineRule="auto" w:line="259"/>
        <w:ind w:left="0" w:firstLine="0"/>
        <w:rPr>
          <w:b/>
          <w:bCs/>
          <w:lang w:val="en-US"/>
        </w:rPr>
      </w:pPr>
    </w:p>
    <w:p>
      <w:pPr>
        <w:pStyle w:val="style0"/>
        <w:spacing w:after="0" w:lineRule="auto" w:line="259"/>
        <w:ind w:left="0" w:firstLine="0"/>
        <w:rPr/>
      </w:pPr>
      <w:r>
        <w:rPr>
          <w:b/>
          <w:i w:val="false"/>
          <w:color w:val="980000"/>
          <w:sz w:val="30"/>
        </w:rPr>
        <w:t xml:space="preserve"> </w:t>
      </w:r>
    </w:p>
    <w:p>
      <w:pPr>
        <w:pStyle w:val="style1"/>
        <w:ind w:left="-5"/>
        <w:rPr/>
      </w:pPr>
      <w:r>
        <w:t xml:space="preserve">9. Visualization of Results &amp; Model Insights </w:t>
      </w:r>
    </w:p>
    <w:p>
      <w:pPr>
        <w:pStyle w:val="style94"/>
        <w:keepNext w:val="false"/>
        <w:keepLines w:val="false"/>
        <w:widowControl/>
        <w:suppressLineNumbers w:val="false"/>
        <w:spacing w:before="0" w:beforeAutospacing="true" w:after="0" w:afterAutospacing="true"/>
        <w:ind w:left="0" w:right="0"/>
        <w:rPr/>
      </w:pPr>
      <w:r>
        <w:t>This section presents key visualizations derived from the trained models to better understand their performance, strengths, and areas of improvement. Visual tools help communicate the results in an intuitive and interpretable manner.</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77" name="矩形 10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77"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1. Confusion Matrix</w:t>
      </w:r>
    </w:p>
    <w:p>
      <w:pPr>
        <w:pStyle w:val="style94"/>
        <w:keepNext w:val="false"/>
        <w:keepLines w:val="false"/>
        <w:widowControl/>
        <w:suppressLineNumbers w:val="false"/>
        <w:spacing w:before="0" w:beforeAutospacing="true" w:after="0" w:afterAutospacing="true"/>
        <w:ind w:left="720" w:right="0"/>
        <w:rPr/>
      </w:pPr>
      <w:r>
        <w:rPr>
          <w:rStyle w:val="style87"/>
        </w:rPr>
        <w:t>Visualization:</w:t>
      </w:r>
      <w:r>
        <w:t xml:space="preserve"> A heatmap-style confusion matrix was created for each model, with particular focus on the best-performing model (XGBoost).</w:t>
      </w:r>
    </w:p>
    <w:p>
      <w:pPr>
        <w:pStyle w:val="style94"/>
        <w:keepNext w:val="false"/>
        <w:keepLines w:val="false"/>
        <w:widowControl/>
        <w:suppressLineNumbers w:val="false"/>
        <w:spacing w:before="0" w:beforeAutospacing="true" w:after="0" w:afterAutospacing="true"/>
        <w:ind w:left="720" w:right="0"/>
        <w:rPr/>
      </w:pPr>
      <w:r>
        <w:rPr>
          <w:rStyle w:val="style87"/>
        </w:rPr>
        <w:t>Observation:</w:t>
      </w:r>
    </w:p>
    <w:p>
      <w:pPr>
        <w:pStyle w:val="style94"/>
        <w:keepNext w:val="false"/>
        <w:keepLines w:val="false"/>
        <w:widowControl/>
        <w:suppressLineNumbers w:val="false"/>
        <w:spacing w:before="0" w:beforeAutospacing="true" w:after="0" w:afterAutospacing="true"/>
        <w:ind w:left="1440" w:right="0"/>
        <w:rPr/>
      </w:pPr>
      <w:r>
        <w:t xml:space="preserve">Most misclassifications occurred between the </w:t>
      </w:r>
      <w:r>
        <w:rPr>
          <w:rStyle w:val="style88"/>
          <w:i/>
        </w:rPr>
        <w:t>Neutral</w:t>
      </w:r>
      <w:r>
        <w:t xml:space="preserve"> and </w:t>
      </w:r>
      <w:r>
        <w:rPr>
          <w:rStyle w:val="style88"/>
          <w:i/>
        </w:rPr>
        <w:t>Positive</w:t>
      </w:r>
      <w:r>
        <w:t xml:space="preserve"> classes, indicating some overlap in wording and tone.</w:t>
      </w:r>
    </w:p>
    <w:p>
      <w:pPr>
        <w:pStyle w:val="style94"/>
        <w:keepNext w:val="false"/>
        <w:keepLines w:val="false"/>
        <w:widowControl/>
        <w:suppressLineNumbers w:val="false"/>
        <w:spacing w:before="0" w:beforeAutospacing="true" w:after="0" w:afterAutospacing="true"/>
        <w:ind w:left="1440" w:right="0"/>
        <w:rPr/>
      </w:pPr>
      <w:r>
        <w:rPr>
          <w:rStyle w:val="style88"/>
          <w:i/>
        </w:rPr>
        <w:t>Negative</w:t>
      </w:r>
      <w:r>
        <w:t xml:space="preserve"> comments were less frequent but generally well-identified.</w:t>
      </w:r>
    </w:p>
    <w:p>
      <w:pPr>
        <w:pStyle w:val="style94"/>
        <w:keepNext w:val="false"/>
        <w:keepLines w:val="false"/>
        <w:widowControl/>
        <w:suppressLineNumbers w:val="false"/>
        <w:spacing w:before="0" w:beforeAutospacing="true" w:after="0" w:afterAutospacing="true"/>
        <w:ind w:left="720" w:right="0"/>
        <w:rPr/>
      </w:pPr>
      <w:r>
        <w:rPr>
          <w:rStyle w:val="style87"/>
        </w:rPr>
        <w:t>Insight:</w:t>
      </w:r>
      <w:r>
        <w:t xml:space="preserve"> The model performs reliably but could be improved in separating subtly neutral vs mildly positive expressions.</w:t>
      </w:r>
    </w:p>
    <w:p>
      <w:pPr>
        <w:pStyle w:val="style0"/>
        <w:keepNext w:val="false"/>
        <w:keepLines w:val="false"/>
        <w:widowControl/>
        <w:suppressLineNumbers w:val="false"/>
        <w:rPr/>
      </w:pPr>
    </w:p>
    <w:p>
      <w:pPr>
        <w:pStyle w:val="style4"/>
        <w:keepNext w:val="false"/>
        <w:keepLines w:val="false"/>
        <w:widowControl/>
        <w:suppressLineNumbers w:val="false"/>
        <w:rPr/>
      </w:pPr>
      <w:r>
        <w:rPr>
          <w:rStyle w:val="style87"/>
        </w:rPr>
        <w:t>2. Classification Report</w:t>
      </w:r>
    </w:p>
    <w:p>
      <w:pPr>
        <w:pStyle w:val="style94"/>
        <w:keepNext w:val="false"/>
        <w:keepLines w:val="false"/>
        <w:widowControl/>
        <w:suppressLineNumbers w:val="false"/>
        <w:spacing w:before="0" w:beforeAutospacing="true" w:after="0" w:afterAutospacing="true"/>
        <w:ind w:left="720" w:right="0"/>
        <w:rPr/>
      </w:pPr>
      <w:r>
        <w:rPr>
          <w:rStyle w:val="style87"/>
        </w:rPr>
        <w:t>Visualization:</w:t>
      </w:r>
      <w:r>
        <w:t xml:space="preserve"> A classification report (using </w:t>
      </w:r>
      <w:r>
        <w:rPr>
          <w:rStyle w:val="style98"/>
        </w:rPr>
        <w:t>sklearn</w:t>
      </w:r>
      <w:r>
        <w:t>) was displayed as a table for precision, recall, and F1-score across each sentiment class.</w:t>
      </w:r>
    </w:p>
    <w:p>
      <w:pPr>
        <w:pStyle w:val="style94"/>
        <w:keepNext w:val="false"/>
        <w:keepLines w:val="false"/>
        <w:widowControl/>
        <w:suppressLineNumbers w:val="false"/>
        <w:spacing w:before="0" w:beforeAutospacing="true" w:after="0" w:afterAutospacing="true"/>
        <w:ind w:left="720" w:right="0"/>
        <w:rPr/>
      </w:pPr>
      <w:r>
        <w:rPr>
          <w:rStyle w:val="style87"/>
        </w:rPr>
        <w:t>Observation:</w:t>
      </w:r>
    </w:p>
    <w:p>
      <w:pPr>
        <w:pStyle w:val="style94"/>
        <w:keepNext w:val="false"/>
        <w:keepLines w:val="false"/>
        <w:widowControl/>
        <w:suppressLineNumbers w:val="false"/>
        <w:spacing w:before="0" w:beforeAutospacing="true" w:after="0" w:afterAutospacing="true"/>
        <w:ind w:left="1440" w:right="0"/>
        <w:rPr/>
      </w:pPr>
      <w:r>
        <w:rPr>
          <w:rStyle w:val="style87"/>
        </w:rPr>
        <w:t>Positive</w:t>
      </w:r>
      <w:r>
        <w:t xml:space="preserve"> and </w:t>
      </w:r>
      <w:r>
        <w:rPr>
          <w:rStyle w:val="style87"/>
        </w:rPr>
        <w:t>Neutral</w:t>
      </w:r>
      <w:r>
        <w:t xml:space="preserve"> classes had higher precision and recall.</w:t>
      </w:r>
    </w:p>
    <w:p>
      <w:pPr>
        <w:pStyle w:val="style94"/>
        <w:keepNext w:val="false"/>
        <w:keepLines w:val="false"/>
        <w:widowControl/>
        <w:suppressLineNumbers w:val="false"/>
        <w:spacing w:before="0" w:beforeAutospacing="true" w:after="0" w:afterAutospacing="true"/>
        <w:ind w:left="1440" w:right="0"/>
        <w:rPr/>
      </w:pPr>
      <w:r>
        <w:rPr>
          <w:rStyle w:val="style87"/>
        </w:rPr>
        <w:t>Negative</w:t>
      </w:r>
      <w:r>
        <w:t xml:space="preserve"> class showed slightly lower recall due to class imbalance.</w:t>
      </w:r>
    </w:p>
    <w:p>
      <w:pPr>
        <w:pStyle w:val="style94"/>
        <w:keepNext w:val="false"/>
        <w:keepLines w:val="false"/>
        <w:widowControl/>
        <w:suppressLineNumbers w:val="false"/>
        <w:spacing w:before="0" w:beforeAutospacing="true" w:after="0" w:afterAutospacing="true"/>
        <w:ind w:left="720" w:right="0"/>
        <w:rPr/>
      </w:pPr>
      <w:r>
        <w:rPr>
          <w:rStyle w:val="style87"/>
        </w:rPr>
        <w:t>Insight:</w:t>
      </w:r>
      <w:r>
        <w:t xml:space="preserve"> F1-score provides a balanced measure and validates that the model handles multiple classes well, with minor room for improvement on rare sentiments.</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79" name="矩形 10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79"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3. ROC Curve (Per Class, One-vs-Rest</w:t>
      </w:r>
    </w:p>
    <w:p>
      <w:pPr>
        <w:pStyle w:val="style94"/>
        <w:keepNext w:val="false"/>
        <w:keepLines w:val="false"/>
        <w:widowControl/>
        <w:suppressLineNumbers w:val="false"/>
        <w:spacing w:before="0" w:beforeAutospacing="true" w:after="0" w:afterAutospacing="true"/>
        <w:ind w:left="720" w:right="0"/>
        <w:rPr/>
      </w:pPr>
      <w:r>
        <w:rPr>
          <w:rStyle w:val="style87"/>
        </w:rPr>
        <w:t>Visualization:</w:t>
      </w:r>
      <w:r>
        <w:t xml:space="preserve"> ROC curves were plotted using a one-vs-rest strategy for each sentiment label.</w:t>
      </w:r>
    </w:p>
    <w:p>
      <w:pPr>
        <w:pStyle w:val="style94"/>
        <w:keepNext w:val="false"/>
        <w:keepLines w:val="false"/>
        <w:widowControl/>
        <w:suppressLineNumbers w:val="false"/>
        <w:spacing w:before="0" w:beforeAutospacing="true" w:after="0" w:afterAutospacing="true"/>
        <w:ind w:left="720" w:right="0"/>
        <w:rPr/>
      </w:pPr>
      <w:r>
        <w:rPr>
          <w:rStyle w:val="style87"/>
        </w:rPr>
        <w:t>Observation:</w:t>
      </w:r>
      <w:r>
        <w:t xml:space="preserve"> All classes showed AUC values above 0.85, with the </w:t>
      </w:r>
      <w:r>
        <w:rPr>
          <w:rStyle w:val="style87"/>
        </w:rPr>
        <w:t>Positive</w:t>
      </w:r>
      <w:r>
        <w:t xml:space="preserve"> sentiment achieving the highest.</w:t>
      </w:r>
    </w:p>
    <w:p>
      <w:pPr>
        <w:pStyle w:val="style94"/>
        <w:keepNext w:val="false"/>
        <w:keepLines w:val="false"/>
        <w:widowControl/>
        <w:suppressLineNumbers w:val="false"/>
        <w:spacing w:before="0" w:beforeAutospacing="true" w:after="0" w:afterAutospacing="true"/>
        <w:ind w:left="720" w:right="0"/>
        <w:rPr/>
      </w:pPr>
      <w:r>
        <w:rPr>
          <w:rStyle w:val="style87"/>
        </w:rPr>
        <w:t>Insight:</w:t>
      </w:r>
      <w:r>
        <w:t xml:space="preserve"> Indicates good model confidence and separability between classes. ROC curves reinforce trust in predictive reliability.</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81" name="矩形 1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81"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4. Feature Importance Plot (from XGBoost)</w:t>
      </w:r>
    </w:p>
    <w:p>
      <w:pPr>
        <w:pStyle w:val="style94"/>
        <w:keepNext w:val="false"/>
        <w:keepLines w:val="false"/>
        <w:widowControl/>
        <w:suppressLineNumbers w:val="false"/>
        <w:spacing w:before="0" w:beforeAutospacing="true" w:after="0" w:afterAutospacing="true"/>
        <w:ind w:left="720" w:right="0"/>
        <w:rPr/>
      </w:pPr>
      <w:r>
        <w:rPr>
          <w:rStyle w:val="style87"/>
        </w:rPr>
        <w:t>Visualization:</w:t>
      </w:r>
      <w:r>
        <w:t xml:space="preserve"> A bar chart of the top 20 most important features (words/terms) as identified by XGBoost.</w:t>
      </w:r>
    </w:p>
    <w:p>
      <w:pPr>
        <w:pStyle w:val="style94"/>
        <w:keepNext w:val="false"/>
        <w:keepLines w:val="false"/>
        <w:widowControl/>
        <w:suppressLineNumbers w:val="false"/>
        <w:spacing w:before="0" w:beforeAutospacing="true" w:after="0" w:afterAutospacing="true"/>
        <w:ind w:left="720" w:right="0"/>
        <w:rPr/>
      </w:pPr>
      <w:r>
        <w:rPr>
          <w:rStyle w:val="style87"/>
        </w:rPr>
        <w:t>Observation:</w:t>
      </w:r>
      <w:r>
        <w:t xml:space="preserve"> Terms like “love”, “good”, “worst”, “hate”, and “okay” appeared as highly informative in decision-making.</w:t>
      </w:r>
    </w:p>
    <w:p>
      <w:pPr>
        <w:pStyle w:val="style94"/>
        <w:keepNext w:val="false"/>
        <w:keepLines w:val="false"/>
        <w:widowControl/>
        <w:suppressLineNumbers w:val="false"/>
        <w:spacing w:before="0" w:beforeAutospacing="true" w:after="0" w:afterAutospacing="true"/>
        <w:ind w:left="720" w:right="0"/>
        <w:rPr/>
      </w:pPr>
      <w:r>
        <w:rPr>
          <w:rStyle w:val="style87"/>
        </w:rPr>
        <w:t>Insight:</w:t>
      </w:r>
      <w:r>
        <w:t xml:space="preserve"> Confirms the model uses meaningful, emotionally charged words for classification — aligns with EDA findings.</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83" name="矩形 1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83"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5. Word Cloud by Predicted Sentiment</w:t>
      </w:r>
    </w:p>
    <w:p>
      <w:pPr>
        <w:pStyle w:val="style94"/>
        <w:keepNext w:val="false"/>
        <w:keepLines w:val="false"/>
        <w:widowControl/>
        <w:suppressLineNumbers w:val="false"/>
        <w:spacing w:before="0" w:beforeAutospacing="true" w:after="0" w:afterAutospacing="true"/>
        <w:ind w:left="720" w:right="0"/>
        <w:rPr/>
      </w:pPr>
      <w:r>
        <w:rPr>
          <w:rStyle w:val="style87"/>
        </w:rPr>
        <w:t>Visualization:</w:t>
      </w:r>
      <w:r>
        <w:t xml:space="preserve"> Separate word clouds were generated based on the </w:t>
      </w:r>
      <w:r>
        <w:rPr>
          <w:rStyle w:val="style87"/>
        </w:rPr>
        <w:t>predicted</w:t>
      </w:r>
      <w:r>
        <w:t xml:space="preserve"> sentiment class.</w:t>
      </w:r>
    </w:p>
    <w:p>
      <w:pPr>
        <w:pStyle w:val="style94"/>
        <w:keepNext w:val="false"/>
        <w:keepLines w:val="false"/>
        <w:widowControl/>
        <w:suppressLineNumbers w:val="false"/>
        <w:spacing w:before="0" w:beforeAutospacing="true" w:after="0" w:afterAutospacing="true"/>
        <w:ind w:left="720" w:right="0"/>
        <w:rPr/>
      </w:pPr>
      <w:r>
        <w:rPr>
          <w:rStyle w:val="style87"/>
        </w:rPr>
        <w:t>Observation:</w:t>
      </w:r>
    </w:p>
    <w:p>
      <w:pPr>
        <w:pStyle w:val="style94"/>
        <w:keepNext w:val="false"/>
        <w:keepLines w:val="false"/>
        <w:widowControl/>
        <w:suppressLineNumbers w:val="false"/>
        <w:spacing w:before="0" w:beforeAutospacing="true" w:after="0" w:afterAutospacing="true"/>
        <w:ind w:left="1440" w:right="0"/>
        <w:rPr/>
      </w:pPr>
      <w:r>
        <w:t>Positive class: words like “great”, “love”, “happy” dominated.</w:t>
      </w:r>
    </w:p>
    <w:p>
      <w:pPr>
        <w:pStyle w:val="style94"/>
        <w:keepNext w:val="false"/>
        <w:keepLines w:val="false"/>
        <w:widowControl/>
        <w:suppressLineNumbers w:val="false"/>
        <w:spacing w:before="0" w:beforeAutospacing="true" w:after="0" w:afterAutospacing="true"/>
        <w:ind w:left="1440" w:right="0"/>
        <w:rPr/>
      </w:pPr>
      <w:r>
        <w:t>Negative class: terms such as “terrible”, “worst”, “hate” were central.</w:t>
      </w:r>
    </w:p>
    <w:p>
      <w:pPr>
        <w:pStyle w:val="style94"/>
        <w:keepNext w:val="false"/>
        <w:keepLines w:val="false"/>
        <w:widowControl/>
        <w:suppressLineNumbers w:val="false"/>
        <w:spacing w:before="0" w:beforeAutospacing="true" w:after="0" w:afterAutospacing="true"/>
        <w:ind w:left="1440" w:right="0"/>
        <w:rPr/>
      </w:pPr>
      <w:r>
        <w:t>Neutral class: generic words like “this”, “can”, “was” appeared.</w:t>
      </w:r>
    </w:p>
    <w:p>
      <w:pPr>
        <w:pStyle w:val="style94"/>
        <w:keepNext w:val="false"/>
        <w:keepLines w:val="false"/>
        <w:widowControl/>
        <w:suppressLineNumbers w:val="false"/>
        <w:spacing w:before="0" w:beforeAutospacing="true" w:after="0" w:afterAutospacing="true"/>
        <w:ind w:left="720" w:right="0"/>
        <w:rPr/>
      </w:pPr>
      <w:r>
        <w:rPr>
          <w:rStyle w:val="style87"/>
        </w:rPr>
        <w:t>Insight:</w:t>
      </w:r>
      <w:r>
        <w:t xml:space="preserve"> The model associates correct emotional vocabulary with each sentiment — reinforcing that predictions are not random but context-aware.</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85" name="矩形 1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85"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6. Misclassified Examples</w:t>
      </w:r>
    </w:p>
    <w:p>
      <w:pPr>
        <w:pStyle w:val="style94"/>
        <w:keepNext w:val="false"/>
        <w:keepLines w:val="false"/>
        <w:widowControl/>
        <w:suppressLineNumbers w:val="false"/>
        <w:spacing w:before="0" w:beforeAutospacing="true" w:after="0" w:afterAutospacing="true"/>
        <w:ind w:left="720" w:right="0"/>
        <w:rPr/>
      </w:pPr>
      <w:r>
        <w:rPr>
          <w:rStyle w:val="style87"/>
        </w:rPr>
        <w:t>Visualization:</w:t>
      </w:r>
      <w:r>
        <w:t xml:space="preserve"> A table showing a few real comments that were misclassified, along with true and predicted labels.</w:t>
      </w:r>
    </w:p>
    <w:p>
      <w:pPr>
        <w:pStyle w:val="style94"/>
        <w:keepNext w:val="false"/>
        <w:keepLines w:val="false"/>
        <w:widowControl/>
        <w:suppressLineNumbers w:val="false"/>
        <w:spacing w:before="0" w:beforeAutospacing="true" w:after="0" w:afterAutospacing="true"/>
        <w:ind w:left="720" w:right="0"/>
        <w:rPr/>
      </w:pPr>
      <w:r>
        <w:rPr>
          <w:rStyle w:val="style87"/>
        </w:rPr>
        <w:t>Observation:</w:t>
      </w:r>
      <w:r>
        <w:t xml:space="preserve"> Many misclassified texts were short, ambiguous, or sarcastic (e.g., “Thanks a lot.” predicted as Positive but meant negatively).</w:t>
      </w:r>
    </w:p>
    <w:p>
      <w:pPr>
        <w:pStyle w:val="style94"/>
        <w:keepNext w:val="false"/>
        <w:keepLines w:val="false"/>
        <w:widowControl/>
        <w:suppressLineNumbers w:val="false"/>
        <w:spacing w:before="0" w:beforeAutospacing="true" w:after="0" w:afterAutospacing="true"/>
        <w:ind w:left="720" w:right="0"/>
        <w:rPr/>
      </w:pPr>
      <w:r>
        <w:rPr>
          <w:rStyle w:val="style87"/>
        </w:rPr>
        <w:t>Insight:</w:t>
      </w:r>
      <w:r>
        <w:t xml:space="preserve"> Models struggle with sarcasm, irony, or vague text — suggesting the need for advanced context modeling (e.g., transformer-based models).</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87" name="矩形 11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87"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Summary of Insights from Visualizations</w:t>
      </w:r>
    </w:p>
    <w:p>
      <w:pPr>
        <w:pStyle w:val="style94"/>
        <w:keepNext w:val="false"/>
        <w:keepLines w:val="false"/>
        <w:widowControl/>
        <w:suppressLineNumbers w:val="false"/>
        <w:spacing w:before="0" w:beforeAutospacing="true" w:after="0" w:afterAutospacing="true"/>
        <w:ind w:left="720" w:right="0"/>
        <w:rPr/>
      </w:pPr>
      <w:r>
        <w:t>The model demonstrates strong generalization across all classes, with minor misclassification in borderline or ambiguous comments.</w:t>
      </w:r>
    </w:p>
    <w:p>
      <w:pPr>
        <w:pStyle w:val="style94"/>
        <w:keepNext w:val="false"/>
        <w:keepLines w:val="false"/>
        <w:widowControl/>
        <w:suppressLineNumbers w:val="false"/>
        <w:spacing w:before="0" w:beforeAutospacing="true" w:after="0" w:afterAutospacing="true"/>
        <w:ind w:left="720" w:right="0"/>
        <w:rPr/>
      </w:pPr>
      <w:r>
        <w:t>Visual tools like confusion matrix and ROC curves confirm model effectiveness and confidence in predictions.</w:t>
      </w:r>
    </w:p>
    <w:p>
      <w:pPr>
        <w:pStyle w:val="style94"/>
        <w:keepNext w:val="false"/>
        <w:keepLines w:val="false"/>
        <w:widowControl/>
        <w:suppressLineNumbers w:val="false"/>
        <w:spacing w:before="0" w:beforeAutospacing="true" w:after="0" w:afterAutospacing="true"/>
        <w:ind w:left="720" w:right="0"/>
        <w:rPr/>
      </w:pPr>
      <w:r>
        <w:t>Feature importance validates that emotionally relevant words are key indicators of sentiment.</w:t>
      </w:r>
    </w:p>
    <w:p>
      <w:pPr>
        <w:pStyle w:val="style94"/>
        <w:keepNext w:val="false"/>
        <w:keepLines w:val="false"/>
        <w:widowControl/>
        <w:suppressLineNumbers w:val="false"/>
        <w:spacing w:before="0" w:beforeAutospacing="true" w:after="0" w:afterAutospacing="true"/>
        <w:ind w:left="720" w:right="0"/>
        <w:rPr/>
      </w:pPr>
      <w:r>
        <w:t>Misclassified examples provide guidance for future improvements (e.g., sarcasm detection, deep learning enhancements).</w:t>
      </w:r>
    </w:p>
    <w:p>
      <w:pPr>
        <w:pStyle w:val="style0"/>
        <w:rPr>
          <w:b/>
          <w:bCs/>
          <w:lang w:val="en-US"/>
        </w:rPr>
      </w:pPr>
      <w:r>
        <w:rPr>
          <w:b/>
          <w:bCs/>
          <w:lang w:val="en-US"/>
        </w:rPr>
        <w:t>Python code:</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Upload your cleaned dataset again</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google.colab import files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uploaded = files.upload()</w:t>
      </w:r>
    </w:p>
    <w:p>
      <w:pPr>
        <w:pStyle w:val="style0"/>
        <w:keepNext w:val="false"/>
        <w:keepLines w:val="false"/>
        <w:widowControl/>
        <w:suppressLineNumbers w:val="false"/>
        <w:shd w:val="clear" w:color="auto" w:fill="f7f7f7"/>
        <w:spacing w:after="210" w:afterAutospacing="false"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Load the data</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import pandas as pd</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df = pd.read_csv("cleaned_sentiment_dataset.csv")</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sklearn.feature_extraction.text import TfidfVectorizer</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sklearn.preprocessing import LabelEncoder</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sklearn.model_selection import train_test_split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sklearn.linear_model import LogisticRegression</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TF-IDF Vectorizer</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tfidf = TfidfVectorizer(max_features=5000)</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X = tfidf.fit_transform(df['cleaned_text']).toarray()</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Encode sentiment labels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le = LabelEncoder()</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y = le.fit_transform(df['Sentiment'])</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Split into train/test</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X_train, X_test, y_train, y_test = train_test_split(X, y, test_size=0.2, random_state=42)</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Train Logistic Regression</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lr_model = LogisticRegression(max_iter=1000)</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lr_model.fit(X_train, y_train)</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import joblib</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Save model</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joblib.dump(lr_model, 'emotion_model.pkl')</w:t>
      </w:r>
    </w:p>
    <w:p>
      <w:pPr>
        <w:pStyle w:val="style0"/>
        <w:keepNext w:val="false"/>
        <w:keepLines w:val="false"/>
        <w:widowControl/>
        <w:suppressLineNumbers w:val="false"/>
        <w:jc w:val="left"/>
        <w:rPr/>
      </w:pP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 Save TF-IDF vectorizer</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joblib.dump(tfidf, 'tfidf_vectorizer.pkl')</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from google.colab import files</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files.download("emotion_model.pkl")</w:t>
      </w:r>
    </w:p>
    <w:p>
      <w:pPr>
        <w:pStyle w:val="style0"/>
        <w:keepNext w:val="false"/>
        <w:keepLines w:val="false"/>
        <w:widowControl/>
        <w:suppressLineNumbers w:val="false"/>
        <w:shd w:val="clear" w:color="auto" w:fill="f7f7f7"/>
        <w:spacing w:lineRule="atLeast" w:line="285"/>
        <w:jc w:val="left"/>
        <w:rPr>
          <w:rFonts w:ascii="Consolas" w:cs="Consolas" w:eastAsia="Consolas" w:hAnsi="Consolas"/>
          <w:b w:val="false"/>
          <w:bCs w:val="false"/>
          <w:color w:val="000000"/>
          <w:sz w:val="21"/>
          <w:szCs w:val="21"/>
        </w:rPr>
      </w:pPr>
      <w:r>
        <w:rPr>
          <w:rFonts w:ascii="Consolas" w:cs="Consolas" w:eastAsia="Consolas" w:hAnsi="Consolas"/>
          <w:b w:val="false"/>
          <w:bCs w:val="false"/>
          <w:i/>
          <w:color w:val="000000"/>
          <w:kern w:val="0"/>
          <w:sz w:val="21"/>
          <w:szCs w:val="21"/>
          <w:shd w:val="clear" w:color="auto" w:fill="f7f7f7"/>
          <w:lang w:val="en-US" w:eastAsia="zh-CN"/>
        </w:rPr>
        <w:t>files.download("tfidf_vectorizer.pkl")</w:t>
      </w:r>
    </w:p>
    <w:p>
      <w:pPr>
        <w:pStyle w:val="style0"/>
        <w:rPr>
          <w:b/>
          <w:bCs/>
          <w:lang w:val="en-US"/>
        </w:rPr>
      </w:pPr>
    </w:p>
    <w:p>
      <w:pPr>
        <w:pStyle w:val="style0"/>
        <w:spacing w:after="301" w:lineRule="auto" w:line="259"/>
        <w:ind w:left="0" w:firstLine="0"/>
        <w:rPr/>
      </w:pPr>
      <w:r>
        <w:rPr/>
      </w:r>
      <w:r/>
      <w:r>
        <w:rPr/>
      </w:r>
      <w:r>
        <w:rPr/>
        <mc:AlternateContent>
          <mc:Choice Requires="wps">
            <w:drawing>
              <wp:inline distL="0" distT="0" distB="0" distR="0">
                <wp:extent cx="951" cy="19050"/>
                <wp:effectExtent l="0" t="0" r="0" b="0"/>
                <wp:docPr id="1089" name="矩形 11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951" cy="19050"/>
                        </a:xfrm>
                        <a:prstGeom prst="rect"/>
                        <a:ln>
                          <a:noFill/>
                        </a:ln>
                      </wps:spPr>
                      <wps:bodyPr>
                        <a:prstTxWarp prst="textNoShape"/>
                      </wps:bodyPr>
                    </wps:wsp>
                  </a:graphicData>
                </a:graphic>
              </wp:inline>
            </w:drawing>
          </mc:Choice>
          <mc:Fallback>
            <w:pict>
              <v:rect id="1089" filled="f" stroked="f" style="margin-left:0.0pt;margin-top:0.0pt;width:0.07pt;height:1.5pt;mso-wrap-distance-left:0.0pt;mso-wrap-distance-right:0.0pt;visibility:visible;">
                <w10:anchorlock/>
                <v:stroke on="f" joinstyle="miter" weight="1.0pt"/>
                <v:fill rotate="true"/>
              </v:rect>
            </w:pict>
          </mc:Fallback>
        </mc:AlternateContent>
      </w:r>
      <w:r>
        <w:rPr/>
      </w:r>
      <w:r>
        <w:rPr/>
      </w:r>
    </w:p>
    <w:p>
      <w:pPr>
        <w:pStyle w:val="style1"/>
        <w:ind w:left="0" w:firstLine="0"/>
        <w:rPr/>
      </w:pPr>
      <w:r>
        <w:t xml:space="preserve">10. Tools and Technologies Used </w:t>
      </w:r>
    </w:p>
    <w:p>
      <w:pPr>
        <w:pStyle w:val="style94"/>
        <w:keepNext w:val="false"/>
        <w:keepLines w:val="false"/>
        <w:widowControl/>
        <w:suppressLineNumbers w:val="false"/>
        <w:spacing w:before="0" w:beforeAutospacing="true" w:after="0" w:afterAutospacing="true"/>
        <w:ind w:left="0" w:right="0"/>
        <w:rPr/>
      </w:pPr>
      <w:r>
        <w:t>The successful completion of this sentiment analysis project involved a combination of programming tools, machine learning libraries, and data processing platforms. These tools were selected for their robustness, community support, and effectiveness in handling Natural Language Processing (NLP) tasks.</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91" name="矩形 1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91"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1. Programming Language</w:t>
      </w:r>
    </w:p>
    <w:p>
      <w:pPr>
        <w:pStyle w:val="style94"/>
        <w:keepNext w:val="false"/>
        <w:keepLines w:val="false"/>
        <w:widowControl/>
        <w:suppressLineNumbers w:val="false"/>
        <w:spacing w:before="0" w:beforeAutospacing="true" w:after="0" w:afterAutospacing="true"/>
        <w:ind w:left="720" w:right="0"/>
        <w:rPr/>
      </w:pPr>
      <w:r>
        <w:rPr>
          <w:rStyle w:val="style87"/>
        </w:rPr>
        <w:t>Python 3.10+</w:t>
      </w:r>
    </w:p>
    <w:p>
      <w:pPr>
        <w:pStyle w:val="style94"/>
        <w:keepNext w:val="false"/>
        <w:keepLines w:val="false"/>
        <w:widowControl/>
        <w:suppressLineNumbers w:val="false"/>
        <w:spacing w:before="0" w:beforeAutospacing="true" w:after="0" w:afterAutospacing="true"/>
        <w:ind w:left="1440" w:right="0"/>
        <w:rPr/>
      </w:pPr>
      <w:r>
        <w:t>Widely used language in the data science and machine learning community.</w:t>
      </w:r>
    </w:p>
    <w:p>
      <w:pPr>
        <w:pStyle w:val="style94"/>
        <w:keepNext w:val="false"/>
        <w:keepLines w:val="false"/>
        <w:widowControl/>
        <w:suppressLineNumbers w:val="false"/>
        <w:spacing w:before="0" w:beforeAutospacing="true" w:after="0" w:afterAutospacing="true"/>
        <w:ind w:left="1440" w:right="0"/>
        <w:rPr/>
      </w:pPr>
      <w:r>
        <w:t>Rich ecosystem for data manipulation, NLP, and model development.</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93" name="矩形 12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93"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2. Libraries and Frameworks</w:t>
      </w:r>
    </w:p>
    <w:tbl>
      <w:tblPr>
        <w:jc w:val="left"/>
        <w:tblCellSpacing w:w="15" w:type="dxa"/>
        <w:tblInd w:w="0" w:type="dxa"/>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1873"/>
        <w:gridCol w:w="7556"/>
      </w:tblGrid>
      <w:tr>
        <w:trPr>
          <w:tblHeader/>
          <w:tblCellSpacing w:w="15" w:type="dxa"/>
          <w:jc w:val="left"/>
        </w:trPr>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center"/>
              <w:rPr>
                <w:b/>
                <w:bCs/>
              </w:rPr>
            </w:pPr>
            <w:r>
              <w:rPr>
                <w:rFonts w:ascii="SimSun" w:cs="SimSun" w:eastAsia="SimSun" w:hAnsi="SimSun"/>
                <w:b/>
                <w:bCs/>
                <w:i/>
                <w:color w:val="000000"/>
                <w:kern w:val="0"/>
                <w:sz w:val="24"/>
                <w:szCs w:val="24"/>
                <w:lang w:val="en-US" w:eastAsia="zh-CN"/>
              </w:rPr>
              <w:t>Library</w:t>
            </w:r>
          </w:p>
        </w:tc>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center"/>
              <w:rPr>
                <w:b/>
                <w:bCs/>
              </w:rPr>
            </w:pPr>
            <w:r>
              <w:rPr>
                <w:rFonts w:ascii="SimSun" w:cs="SimSun" w:eastAsia="SimSun" w:hAnsi="SimSun"/>
                <w:b/>
                <w:bCs/>
                <w:i/>
                <w:color w:val="000000"/>
                <w:kern w:val="0"/>
                <w:sz w:val="24"/>
                <w:szCs w:val="24"/>
                <w:lang w:val="en-US" w:eastAsia="zh-CN"/>
              </w:rPr>
              <w:t>Purpose</w:t>
            </w:r>
          </w:p>
        </w:tc>
      </w:tr>
      <w:tr>
        <w:tblPrEx/>
        <w:trPr>
          <w:tblCellSpacing w:w="15" w:type="dxa"/>
          <w:jc w:val="left"/>
        </w:trPr>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Style w:val="style87"/>
                <w:rFonts w:ascii="SimSun" w:cs="SimSun" w:eastAsia="SimSun" w:hAnsi="SimSun"/>
                <w:i/>
                <w:color w:val="000000"/>
                <w:kern w:val="0"/>
                <w:sz w:val="24"/>
                <w:szCs w:val="24"/>
                <w:lang w:val="en-US" w:eastAsia="zh-CN"/>
              </w:rPr>
              <w:t>NumPy</w:t>
            </w:r>
          </w:p>
        </w:tc>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Efficient numerical operations and array handling.</w:t>
            </w:r>
          </w:p>
        </w:tc>
      </w:tr>
      <w:tr>
        <w:tblPrEx/>
        <w:trPr>
          <w:tblCellSpacing w:w="15" w:type="dxa"/>
          <w:jc w:val="left"/>
        </w:trPr>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Style w:val="style87"/>
                <w:rFonts w:ascii="SimSun" w:cs="SimSun" w:eastAsia="SimSun" w:hAnsi="SimSun"/>
                <w:i/>
                <w:color w:val="000000"/>
                <w:kern w:val="0"/>
                <w:sz w:val="24"/>
                <w:szCs w:val="24"/>
                <w:lang w:val="en-US" w:eastAsia="zh-CN"/>
              </w:rPr>
              <w:t>Pandas</w:t>
            </w:r>
          </w:p>
        </w:tc>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Data manipulation, preprocessing, and EDA.</w:t>
            </w:r>
          </w:p>
        </w:tc>
      </w:tr>
      <w:tr>
        <w:tblPrEx/>
        <w:trPr>
          <w:tblCellSpacing w:w="15" w:type="dxa"/>
          <w:jc w:val="left"/>
        </w:trPr>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Style w:val="style87"/>
                <w:rFonts w:ascii="SimSun" w:cs="SimSun" w:eastAsia="SimSun" w:hAnsi="SimSun"/>
                <w:i/>
                <w:color w:val="000000"/>
                <w:kern w:val="0"/>
                <w:sz w:val="24"/>
                <w:szCs w:val="24"/>
                <w:lang w:val="en-US" w:eastAsia="zh-CN"/>
              </w:rPr>
              <w:t>Matplotlib &amp; Seaborn</w:t>
            </w:r>
          </w:p>
        </w:tc>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Data visualization (EDA, confusion matrices, ROC curves, etc.).</w:t>
            </w:r>
          </w:p>
        </w:tc>
      </w:tr>
      <w:tr>
        <w:tblPrEx/>
        <w:trPr>
          <w:tblCellSpacing w:w="15" w:type="dxa"/>
          <w:jc w:val="left"/>
        </w:trPr>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Style w:val="style87"/>
                <w:rFonts w:ascii="SimSun" w:cs="SimSun" w:eastAsia="SimSun" w:hAnsi="SimSun"/>
                <w:i/>
                <w:color w:val="000000"/>
                <w:kern w:val="0"/>
                <w:sz w:val="24"/>
                <w:szCs w:val="24"/>
                <w:lang w:val="en-US" w:eastAsia="zh-CN"/>
              </w:rPr>
              <w:t>NLTK</w:t>
            </w:r>
            <w:r>
              <w:rPr>
                <w:rFonts w:ascii="SimSun" w:cs="SimSun" w:eastAsia="SimSun" w:hAnsi="SimSun"/>
                <w:i/>
                <w:color w:val="000000"/>
                <w:kern w:val="0"/>
                <w:sz w:val="24"/>
                <w:szCs w:val="24"/>
                <w:lang w:val="en-US" w:eastAsia="zh-CN"/>
              </w:rPr>
              <w:t xml:space="preserve"> / </w:t>
            </w:r>
            <w:r>
              <w:rPr>
                <w:rStyle w:val="style87"/>
                <w:rFonts w:ascii="SimSun" w:cs="SimSun" w:eastAsia="SimSun" w:hAnsi="SimSun"/>
                <w:i/>
                <w:color w:val="000000"/>
                <w:kern w:val="0"/>
                <w:sz w:val="24"/>
                <w:szCs w:val="24"/>
                <w:lang w:val="en-US" w:eastAsia="zh-CN"/>
              </w:rPr>
              <w:t>spaCy</w:t>
            </w:r>
          </w:p>
        </w:tc>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Natural Language Toolkit for tokenization, lemmatization, stopword removal.</w:t>
            </w:r>
          </w:p>
        </w:tc>
      </w:tr>
      <w:tr>
        <w:tblPrEx/>
        <w:trPr>
          <w:tblCellSpacing w:w="15" w:type="dxa"/>
          <w:jc w:val="left"/>
        </w:trPr>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Style w:val="style87"/>
                <w:rFonts w:ascii="SimSun" w:cs="SimSun" w:eastAsia="SimSun" w:hAnsi="SimSun"/>
                <w:i/>
                <w:color w:val="000000"/>
                <w:kern w:val="0"/>
                <w:sz w:val="24"/>
                <w:szCs w:val="24"/>
                <w:lang w:val="en-US" w:eastAsia="zh-CN"/>
              </w:rPr>
              <w:t>Scikit-learn</w:t>
            </w:r>
          </w:p>
        </w:tc>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Model building (Logistic Regression, SVM, Naïve Bayes, Random Forest), TF-IDF vectorization, evaluation metrics.</w:t>
            </w:r>
          </w:p>
        </w:tc>
      </w:tr>
      <w:tr>
        <w:tblPrEx/>
        <w:trPr>
          <w:tblCellSpacing w:w="15" w:type="dxa"/>
          <w:jc w:val="left"/>
        </w:trPr>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Style w:val="style87"/>
                <w:rFonts w:ascii="SimSun" w:cs="SimSun" w:eastAsia="SimSun" w:hAnsi="SimSun"/>
                <w:i/>
                <w:color w:val="000000"/>
                <w:kern w:val="0"/>
                <w:sz w:val="24"/>
                <w:szCs w:val="24"/>
                <w:lang w:val="en-US" w:eastAsia="zh-CN"/>
              </w:rPr>
              <w:t>XGBoost</w:t>
            </w:r>
          </w:p>
        </w:tc>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High-performance gradient boosting classifier.</w:t>
            </w:r>
          </w:p>
        </w:tc>
      </w:tr>
      <w:tr>
        <w:tblPrEx/>
        <w:trPr>
          <w:tblCellSpacing w:w="15" w:type="dxa"/>
          <w:jc w:val="left"/>
        </w:trPr>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Style w:val="style87"/>
                <w:rFonts w:ascii="SimSun" w:cs="SimSun" w:eastAsia="SimSun" w:hAnsi="SimSun"/>
                <w:i/>
                <w:color w:val="000000"/>
                <w:kern w:val="0"/>
                <w:sz w:val="24"/>
                <w:szCs w:val="24"/>
                <w:lang w:val="en-US" w:eastAsia="zh-CN"/>
              </w:rPr>
              <w:t>TextBlob / VADER</w:t>
            </w:r>
          </w:p>
        </w:tc>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Sentiment scoring and polarity calculation for feature engineering.</w:t>
            </w:r>
          </w:p>
        </w:tc>
      </w:tr>
      <w:tr>
        <w:tblPrEx/>
        <w:trPr>
          <w:tblCellSpacing w:w="15" w:type="dxa"/>
          <w:jc w:val="left"/>
        </w:trPr>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Style w:val="style87"/>
                <w:rFonts w:ascii="SimSun" w:cs="SimSun" w:eastAsia="SimSun" w:hAnsi="SimSun"/>
                <w:i/>
                <w:color w:val="000000"/>
                <w:kern w:val="0"/>
                <w:sz w:val="24"/>
                <w:szCs w:val="24"/>
                <w:lang w:val="en-US" w:eastAsia="zh-CN"/>
              </w:rPr>
              <w:t>WordCloud</w:t>
            </w:r>
          </w:p>
        </w:tc>
        <w:tc>
          <w:tcPr>
            <w:tcW w:w="0" w:type="auto"/>
            <w:tcBorders>
              <w:top w:val="nil"/>
              <w:left w:val="nil"/>
              <w:bottom w:val="nil"/>
              <w:right w:val="nil"/>
            </w:tcBorders>
            <w:shd w:val="clear" w:color="auto" w:fill="auto"/>
            <w:vAlign w:val="center"/>
          </w:tcPr>
          <w:p>
            <w:pPr>
              <w:pStyle w:val="style0"/>
              <w:keepNext w:val="false"/>
              <w:keepLines w:val="false"/>
              <w:widowControl/>
              <w:suppressLineNumbers w:val="false"/>
              <w:jc w:val="left"/>
              <w:rPr/>
            </w:pPr>
            <w:r>
              <w:rPr>
                <w:rFonts w:ascii="SimSun" w:cs="SimSun" w:eastAsia="SimSun" w:hAnsi="SimSun"/>
                <w:i/>
                <w:color w:val="000000"/>
                <w:kern w:val="0"/>
                <w:sz w:val="24"/>
                <w:szCs w:val="24"/>
                <w:lang w:val="en-US" w:eastAsia="zh-CN"/>
              </w:rPr>
              <w:t>Generating word clouds for visual sentiment interpretation.</w:t>
            </w:r>
          </w:p>
        </w:tc>
      </w:tr>
    </w:tbl>
    <w:p>
      <w:pPr>
        <w:pStyle w:val="style0"/>
        <w:keepNext w:val="false"/>
        <w:keepLines w:val="false"/>
        <w:widowControl/>
        <w:suppressLineNumbers w:val="false"/>
        <w:rPr/>
      </w:pPr>
      <w:r>
        <w:rPr>
          <w:sz w:val="24"/>
          <w:szCs w:val="24"/>
        </w:rPr>
      </w:r>
      <w:r>
        <w:rPr>
          <w:sz w:val="24"/>
          <w:szCs w:val="24"/>
        </w:rPr>
      </w:r>
      <w:r>
        <w:rPr>
          <w:sz w:val="24"/>
          <w:szCs w:val="24"/>
        </w:rPr>
      </w:r>
      <w:r>
        <w:rPr>
          <w:sz w:val="24"/>
          <w:szCs w:val="24"/>
        </w:rPr>
        <mc:AlternateContent>
          <mc:Choice Requires="wps">
            <w:drawing>
              <wp:inline distL="0" distT="0" distB="0" distR="0">
                <wp:extent cx="5486400" cy="19050"/>
                <wp:effectExtent l="0" t="0" r="0" b="0"/>
                <wp:docPr id="1095" name="矩形 1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95" filled="f" stroked="f" style="margin-left:0.0pt;margin-top:0.0pt;width:432.0pt;height:1.5pt;mso-wrap-distance-left:0.0pt;mso-wrap-distance-right:0.0pt;visibility:visible;">
                <w10:anchorlock/>
                <v:stroke on="f" joinstyle="miter" weight="1.0pt"/>
                <v:fill rotate="true"/>
              </v:rect>
            </w:pict>
          </mc:Fallback>
        </mc:AlternateContent>
      </w:r>
      <w:r>
        <w:rPr>
          <w:sz w:val="24"/>
          <w:szCs w:val="24"/>
        </w:rPr>
      </w:r>
      <w:r>
        <w:rPr>
          <w:sz w:val="24"/>
          <w:szCs w:val="24"/>
        </w:rPr>
      </w:r>
    </w:p>
    <w:p>
      <w:pPr>
        <w:pStyle w:val="style4"/>
        <w:keepNext w:val="false"/>
        <w:keepLines w:val="false"/>
        <w:widowControl/>
        <w:suppressLineNumbers w:val="false"/>
        <w:rPr/>
      </w:pPr>
      <w:r>
        <w:rPr>
          <w:rStyle w:val="style87"/>
        </w:rPr>
        <w:t>3. Development Environment</w:t>
      </w:r>
    </w:p>
    <w:p>
      <w:pPr>
        <w:pStyle w:val="style94"/>
        <w:keepNext w:val="false"/>
        <w:keepLines w:val="false"/>
        <w:widowControl/>
        <w:suppressLineNumbers w:val="false"/>
        <w:spacing w:before="0" w:beforeAutospacing="true" w:after="0" w:afterAutospacing="true"/>
        <w:ind w:left="720" w:right="0"/>
        <w:rPr/>
      </w:pPr>
      <w:r>
        <w:rPr>
          <w:rStyle w:val="style87"/>
        </w:rPr>
        <w:t>Jupyter Notebook</w:t>
      </w:r>
      <w:r>
        <w:t xml:space="preserve"> / </w:t>
      </w:r>
      <w:r>
        <w:rPr>
          <w:rStyle w:val="style87"/>
        </w:rPr>
        <w:t>Google Colab</w:t>
      </w:r>
    </w:p>
    <w:p>
      <w:pPr>
        <w:pStyle w:val="style94"/>
        <w:keepNext w:val="false"/>
        <w:keepLines w:val="false"/>
        <w:widowControl/>
        <w:suppressLineNumbers w:val="false"/>
        <w:spacing w:before="0" w:beforeAutospacing="true" w:after="0" w:afterAutospacing="true"/>
        <w:ind w:left="1440" w:right="0"/>
        <w:rPr/>
      </w:pPr>
      <w:r>
        <w:t>Interactive coding environment used for developing, testing, and visualizing code.</w:t>
      </w:r>
    </w:p>
    <w:p>
      <w:pPr>
        <w:pStyle w:val="style94"/>
        <w:keepNext w:val="false"/>
        <w:keepLines w:val="false"/>
        <w:widowControl/>
        <w:suppressLineNumbers w:val="false"/>
        <w:spacing w:before="0" w:beforeAutospacing="true" w:after="0" w:afterAutospacing="true"/>
        <w:ind w:left="1440" w:right="0"/>
        <w:rPr/>
      </w:pPr>
      <w:r>
        <w:t>Google Colab was especially helpful for quick prototyping with GPU support (if deep learning used)</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97" name="矩形 1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97"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4. Additional Tools (Optional/As Needed)</w:t>
      </w:r>
    </w:p>
    <w:p>
      <w:pPr>
        <w:pStyle w:val="style94"/>
        <w:keepNext w:val="false"/>
        <w:keepLines w:val="false"/>
        <w:widowControl/>
        <w:suppressLineNumbers w:val="false"/>
        <w:spacing w:before="0" w:beforeAutospacing="true" w:after="0" w:afterAutospacing="true"/>
        <w:ind w:left="720" w:right="0"/>
        <w:rPr/>
      </w:pPr>
      <w:r>
        <w:rPr>
          <w:rStyle w:val="style87"/>
        </w:rPr>
        <w:t>TensorFlow / Keras or PyTorch</w:t>
      </w:r>
      <w:r>
        <w:t xml:space="preserve"> </w:t>
      </w:r>
      <w:r>
        <w:rPr>
          <w:rStyle w:val="style88"/>
          <w:i/>
        </w:rPr>
        <w:t>(if using deep learning like LSTM)</w:t>
      </w:r>
      <w:r>
        <w:t>:</w:t>
      </w:r>
    </w:p>
    <w:p>
      <w:pPr>
        <w:pStyle w:val="style94"/>
        <w:keepNext w:val="false"/>
        <w:keepLines w:val="false"/>
        <w:widowControl/>
        <w:suppressLineNumbers w:val="false"/>
        <w:spacing w:before="0" w:beforeAutospacing="true" w:after="0" w:afterAutospacing="true"/>
        <w:ind w:left="1440" w:right="0"/>
        <w:rPr/>
      </w:pPr>
      <w:r>
        <w:t>For implementing sequential models to learn temporal dependencies in text.</w:t>
      </w:r>
    </w:p>
    <w:p>
      <w:pPr>
        <w:pStyle w:val="style94"/>
        <w:keepNext w:val="false"/>
        <w:keepLines w:val="false"/>
        <w:widowControl/>
        <w:suppressLineNumbers w:val="false"/>
        <w:spacing w:before="0" w:beforeAutospacing="true" w:after="0" w:afterAutospacing="true"/>
        <w:ind w:left="720" w:right="0"/>
        <w:rPr/>
      </w:pPr>
      <w:r>
        <w:rPr>
          <w:rStyle w:val="style87"/>
        </w:rPr>
        <w:t>Git &amp; GitHub</w:t>
      </w:r>
      <w:r>
        <w:t xml:space="preserve"> </w:t>
      </w:r>
      <w:r>
        <w:rPr>
          <w:rStyle w:val="style88"/>
          <w:i/>
        </w:rPr>
        <w:t>(for version control)</w:t>
      </w:r>
      <w:r>
        <w:t>:</w:t>
      </w:r>
    </w:p>
    <w:p>
      <w:pPr>
        <w:pStyle w:val="style94"/>
        <w:keepNext w:val="false"/>
        <w:keepLines w:val="false"/>
        <w:widowControl/>
        <w:suppressLineNumbers w:val="false"/>
        <w:spacing w:before="0" w:beforeAutospacing="true" w:after="0" w:afterAutospacing="true"/>
        <w:ind w:left="1440" w:right="0"/>
        <w:rPr/>
      </w:pPr>
      <w:r>
        <w:t>To track changes, collaborate, and back up progress during development.</w:t>
      </w:r>
    </w:p>
    <w:p>
      <w:pPr>
        <w:pStyle w:val="style0"/>
        <w:keepNext w:val="false"/>
        <w:keepLines w:val="false"/>
        <w:widowControl/>
        <w:suppressLineNumbers w:val="false"/>
        <w:rPr/>
      </w:pPr>
      <w:r>
        <w:rPr/>
      </w:r>
      <w:r/>
      <w:r>
        <w:rPr/>
      </w:r>
      <w:r>
        <w:rPr/>
        <mc:AlternateContent>
          <mc:Choice Requires="wps">
            <w:drawing>
              <wp:inline distL="0" distT="0" distB="0" distR="0">
                <wp:extent cx="5486400" cy="19050"/>
                <wp:effectExtent l="0" t="0" r="0" b="0"/>
                <wp:docPr id="1099" name="矩形 12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86400" cy="19050"/>
                        </a:xfrm>
                        <a:prstGeom prst="rect"/>
                        <a:ln>
                          <a:noFill/>
                        </a:ln>
                      </wps:spPr>
                      <wps:bodyPr>
                        <a:prstTxWarp prst="textNoShape"/>
                      </wps:bodyPr>
                    </wps:wsp>
                  </a:graphicData>
                </a:graphic>
              </wp:inline>
            </w:drawing>
          </mc:Choice>
          <mc:Fallback>
            <w:pict>
              <v:rect id="1099" filled="f" stroked="f" style="margin-left:0.0pt;margin-top:0.0pt;width:432.0pt;height:1.5pt;mso-wrap-distance-left:0.0pt;mso-wrap-distance-right:0.0pt;visibility:visible;">
                <w10:anchorlock/>
                <v:stroke on="f" joinstyle="miter" weight="1.0pt"/>
                <v:fill rotate="true"/>
              </v:rect>
            </w:pict>
          </mc:Fallback>
        </mc:AlternateContent>
      </w:r>
      <w:r>
        <w:rPr/>
      </w:r>
      <w:r>
        <w:rPr/>
      </w:r>
    </w:p>
    <w:p>
      <w:pPr>
        <w:pStyle w:val="style4"/>
        <w:keepNext w:val="false"/>
        <w:keepLines w:val="false"/>
        <w:widowControl/>
        <w:suppressLineNumbers w:val="false"/>
        <w:rPr/>
      </w:pPr>
      <w:r>
        <w:rPr>
          <w:rStyle w:val="style87"/>
        </w:rPr>
        <w:t>5. Justification for Tool Choices</w:t>
      </w:r>
    </w:p>
    <w:p>
      <w:pPr>
        <w:pStyle w:val="style94"/>
        <w:keepNext w:val="false"/>
        <w:keepLines w:val="false"/>
        <w:widowControl/>
        <w:suppressLineNumbers w:val="false"/>
        <w:spacing w:before="0" w:beforeAutospacing="true" w:after="0" w:afterAutospacing="true"/>
        <w:ind w:left="720" w:right="0"/>
        <w:rPr/>
      </w:pPr>
      <w:r>
        <w:t xml:space="preserve">All selected tools are </w:t>
      </w:r>
      <w:r>
        <w:rPr>
          <w:rStyle w:val="style87"/>
        </w:rPr>
        <w:t>open-source</w:t>
      </w:r>
      <w:r>
        <w:t xml:space="preserve">, </w:t>
      </w:r>
      <w:r>
        <w:rPr>
          <w:rStyle w:val="style87"/>
        </w:rPr>
        <w:t>well-documented</w:t>
      </w:r>
      <w:r>
        <w:t xml:space="preserve">, and </w:t>
      </w:r>
      <w:r>
        <w:rPr>
          <w:rStyle w:val="style87"/>
        </w:rPr>
        <w:t>community-supported</w:t>
      </w:r>
      <w:r>
        <w:t>, making them ideal for an academic and practical NLP project.</w:t>
      </w:r>
    </w:p>
    <w:p>
      <w:pPr>
        <w:pStyle w:val="style94"/>
        <w:keepNext w:val="false"/>
        <w:keepLines w:val="false"/>
        <w:widowControl/>
        <w:suppressLineNumbers w:val="false"/>
        <w:spacing w:before="0" w:beforeAutospacing="true" w:after="0" w:afterAutospacing="true"/>
        <w:ind w:left="720" w:right="0"/>
        <w:rPr/>
      </w:pPr>
      <w:r>
        <w:t xml:space="preserve">Libraries like </w:t>
      </w:r>
      <w:r>
        <w:rPr>
          <w:rStyle w:val="style98"/>
        </w:rPr>
        <w:t>scikit-learn</w:t>
      </w:r>
      <w:r>
        <w:t xml:space="preserve"> and </w:t>
      </w:r>
      <w:r>
        <w:rPr>
          <w:rStyle w:val="style98"/>
        </w:rPr>
        <w:t>XGBoost</w:t>
      </w:r>
      <w:r>
        <w:t xml:space="preserve"> offer reliable, ready-to-use implementations of essential ML algorithms.</w:t>
      </w:r>
    </w:p>
    <w:p>
      <w:pPr>
        <w:pStyle w:val="style94"/>
        <w:keepNext w:val="false"/>
        <w:keepLines w:val="false"/>
        <w:widowControl/>
        <w:suppressLineNumbers w:val="false"/>
        <w:spacing w:before="0" w:beforeAutospacing="true" w:after="0" w:afterAutospacing="true"/>
        <w:ind w:left="720" w:right="0"/>
        <w:rPr/>
      </w:pPr>
      <w:r>
        <w:t xml:space="preserve">NLP libraries such as </w:t>
      </w:r>
      <w:r>
        <w:rPr>
          <w:rStyle w:val="style98"/>
        </w:rPr>
        <w:t>NLTK</w:t>
      </w:r>
      <w:r>
        <w:t xml:space="preserve"> and </w:t>
      </w:r>
      <w:r>
        <w:rPr>
          <w:rStyle w:val="style98"/>
        </w:rPr>
        <w:t>spaCy</w:t>
      </w:r>
      <w:r>
        <w:t xml:space="preserve"> streamline text preprocessing workflows.</w:t>
      </w:r>
    </w:p>
    <w:p>
      <w:pPr>
        <w:pStyle w:val="style1"/>
        <w:ind w:left="0" w:firstLine="0"/>
        <w:rPr/>
      </w:pPr>
      <w:r>
        <w:t xml:space="preserve">11. Team Members and Contributions </w:t>
      </w:r>
    </w:p>
    <w:p>
      <w:pPr>
        <w:pStyle w:val="style0"/>
        <w:spacing w:after="261"/>
        <w:ind w:left="0" w:firstLine="0"/>
        <w:rPr/>
      </w:pPr>
      <w:r>
        <w:rPr>
          <w:b/>
          <w:bCs/>
          <w:sz w:val="30"/>
          <w:szCs w:val="30"/>
        </w:rPr>
        <w:t>Names and Responsibilities</w:t>
      </w:r>
      <w:r>
        <w:t>:</w:t>
      </w:r>
    </w:p>
    <w:p>
      <w:pPr>
        <w:pStyle w:val="style4098"/>
        <w:numPr>
          <w:ilvl w:val="0"/>
          <w:numId w:val="2"/>
        </w:numPr>
        <w:spacing w:after="261"/>
        <w:rPr/>
      </w:pPr>
      <w:r>
        <w:t>Data</w:t>
      </w:r>
      <w:r>
        <w:rPr>
          <w:rFonts w:ascii="at" w:hAnsi="at"/>
        </w:rPr>
        <w:t xml:space="preserve"> </w:t>
      </w:r>
      <w:r>
        <w:t xml:space="preserve">cleaning – </w:t>
      </w:r>
      <w:r>
        <w:rPr>
          <w:lang w:val="en-US"/>
        </w:rPr>
        <w:t>ARUNAGIRI D</w:t>
      </w:r>
    </w:p>
    <w:p>
      <w:pPr>
        <w:pStyle w:val="style4098"/>
        <w:numPr>
          <w:ilvl w:val="0"/>
          <w:numId w:val="2"/>
        </w:numPr>
        <w:spacing w:after="261"/>
        <w:rPr/>
      </w:pPr>
      <w:r>
        <w:t>E</w:t>
      </w:r>
      <w:r>
        <w:rPr>
          <w:lang w:val="en-US"/>
        </w:rPr>
        <w:t xml:space="preserve">xploratory Data </w:t>
      </w:r>
      <w:r>
        <w:t>A</w:t>
      </w:r>
      <w:r>
        <w:rPr>
          <w:lang w:val="en-US"/>
        </w:rPr>
        <w:t xml:space="preserve">nalysis </w:t>
      </w:r>
      <w:r>
        <w:t xml:space="preserve">- </w:t>
      </w:r>
      <w:r>
        <w:rPr>
          <w:lang w:val="en-US"/>
        </w:rPr>
        <w:t>ARUNAGIRI D</w:t>
      </w:r>
    </w:p>
    <w:p>
      <w:pPr>
        <w:pStyle w:val="style4098"/>
        <w:numPr>
          <w:ilvl w:val="0"/>
          <w:numId w:val="2"/>
        </w:numPr>
        <w:spacing w:after="261"/>
        <w:rPr/>
      </w:pPr>
      <w:r>
        <w:t xml:space="preserve">Feature engineering </w:t>
      </w:r>
      <w:r>
        <w:rPr>
          <w:lang w:val="en-US"/>
        </w:rPr>
        <w:t xml:space="preserve">and visualization </w:t>
      </w:r>
      <w:r>
        <w:t>-</w:t>
      </w:r>
      <w:r>
        <w:rPr>
          <w:lang w:val="en-US"/>
        </w:rPr>
        <w:t>ARUNKUMAR P</w:t>
      </w:r>
    </w:p>
    <w:p>
      <w:pPr>
        <w:pStyle w:val="style4098"/>
        <w:numPr>
          <w:ilvl w:val="0"/>
          <w:numId w:val="2"/>
        </w:numPr>
        <w:spacing w:after="261"/>
        <w:rPr/>
      </w:pPr>
      <w:r>
        <w:t xml:space="preserve">Model </w:t>
      </w:r>
      <w:r>
        <w:rPr>
          <w:lang w:val="en-US"/>
        </w:rPr>
        <w:t>building</w:t>
      </w:r>
      <w:r>
        <w:t xml:space="preserve">– </w:t>
      </w:r>
      <w:r>
        <w:rPr>
          <w:lang w:val="en-US"/>
        </w:rPr>
        <w:t>AVINASH N</w:t>
      </w:r>
    </w:p>
    <w:p>
      <w:pPr>
        <w:pStyle w:val="style4098"/>
        <w:numPr>
          <w:ilvl w:val="0"/>
          <w:numId w:val="2"/>
        </w:numPr>
        <w:spacing w:after="261"/>
        <w:rPr/>
      </w:pPr>
      <w:r>
        <w:rPr>
          <w:lang w:val="en-US"/>
        </w:rPr>
        <w:t>Model Evaluation -</w:t>
      </w:r>
      <w:r>
        <w:rPr>
          <w:lang w:val="en-US"/>
        </w:rPr>
        <w:t>AVINASH N</w:t>
      </w:r>
    </w:p>
    <w:p>
      <w:pPr>
        <w:pStyle w:val="style4098"/>
        <w:numPr>
          <w:ilvl w:val="0"/>
          <w:numId w:val="2"/>
        </w:numPr>
        <w:spacing w:after="261"/>
        <w:rPr/>
      </w:pPr>
      <w:r>
        <w:t>Deployment</w:t>
      </w:r>
      <w:r>
        <w:rPr>
          <w:lang w:val="en-US"/>
        </w:rPr>
        <w:t xml:space="preserve"> and Web Application Development </w:t>
      </w:r>
      <w:r>
        <w:t>-</w:t>
      </w:r>
      <w:r>
        <w:rPr>
          <w:lang w:val="en-US"/>
        </w:rPr>
        <w:t>ARUNKUMAR P</w:t>
      </w:r>
    </w:p>
    <w:sectPr>
      <w:headerReference w:type="even" r:id="rId3"/>
      <w:headerReference w:type="default" r:id="rId4"/>
      <w:headerReference w:type="first" r:id="rId5"/>
      <w:pgSz w:w="12240" w:h="15840" w:orient="portrait"/>
      <w:pgMar w:top="1506" w:right="1370" w:bottom="1445" w:left="1440" w:header="315" w:footer="720" w:gutter="0"/>
      <w:docGrid w:linePitch="381"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4002EFF" w:usb1="C000247B" w:usb2="00000009" w:usb3="00000000" w:csb0="200001FF" w:csb1="00000000"/>
  </w:font>
  <w:font w:name="Arial">
    <w:altName w:val="Arial"/>
    <w:panose1 w:val="020b0604020002020204"/>
    <w:charset w:val="00"/>
    <w:family w:val="swiss"/>
    <w:pitch w:val="variable"/>
    <w:sig w:usb0="E0002EFF" w:usb1="C000785B" w:usb2="00000009" w:usb3="00000000" w:csb0="400001FF" w:csb1="FFFF0000"/>
  </w:font>
  <w:font w:name="SimSun">
    <w:altName w:val="SimSun"/>
    <w:panose1 w:val="02010600030001010101"/>
    <w:charset w:val="86"/>
    <w:family w:val="auto"/>
    <w:pitch w:val="variable"/>
    <w:sig w:usb0="00000203" w:usb1="288F0000" w:usb2="00000006" w:usb3="00000000" w:csb0="00040001" w:csb1="00000000"/>
  </w:font>
  <w:font w:name="Consolas">
    <w:altName w:val="Consolas"/>
    <w:panose1 w:val="020b0609020002030204"/>
    <w:charset w:val="00"/>
    <w:family w:val="auto"/>
    <w:pitch w:val="variable"/>
    <w:sig w:usb0="E00006FF" w:usb1="0000FCFF" w:usb2="00000001" w:usb3="00000000" w:csb0="6000019F" w:csb1="DFD70000"/>
  </w:font>
  <w:font w:name="at">
    <w:altName w:val="Droid Sans"/>
    <w:panose1 w:val="00000000000000000000"/>
    <w:charset w:val="00"/>
    <w:family w:val="auto"/>
    <w:pitch w:val="variable"/>
    <w:sig w:usb0="00000000" w:usb1="00000000" w:usb2="00000000" w:usb3="00000000" w:csb0="00000000" w:csb1="00000000"/>
  </w:font>
  <w:font w:name="Times New Roman">
    <w:altName w:val="Times New Roman"/>
    <w:panose1 w:val="02020603050004020304"/>
    <w:charset w:val="00"/>
    <w:family w:val="roman"/>
    <w:pitch w:val="variable"/>
    <w:sig w:usb0="20007A87" w:usb1="80000000" w:usb2="00000008" w:usb3="00000000" w:csb0="000001FF" w:csb1="00000000"/>
  </w:font>
  <w:font w:name="宋体">
    <w:altName w:val="宋体"/>
    <w:panose1 w:val="00000000000000000000"/>
    <w:charset w:val="00"/>
    <w:family w:val="auto"/>
    <w:pitch w:val="variable"/>
    <w:sig w:usb0="00000000" w:usb1="00000000" w:usb2="00000000" w:usb3="00000000" w:csb0="00000000" w:csb1="00000000"/>
  </w:font>
  <w:font w:name="Calibri Light">
    <w:altName w:val="Calibri Light"/>
    <w:panose1 w:val="020f0302020002030204"/>
    <w:charset w:val="00"/>
    <w:family w:val="swiss"/>
    <w:pitch w:val="variable"/>
    <w:sig w:usb0="E4002EFF" w:usb1="C000247B" w:usb2="00000009" w:usb3="00000000" w:csb0="200001FF" w:csb1="00000000"/>
  </w:font>
  <w:font w:name="Courier New">
    <w:altName w:val="Courier New"/>
    <w:panose1 w:val="02070309020002020404"/>
    <w:charset w:val="00"/>
    <w:family w:val="modern"/>
    <w:pitch w:val="variable"/>
    <w:sig w:usb0="E0002EFF" w:usb1="C0007843" w:usb2="00000009" w:usb3="00000000" w:csb0="400001FF" w:csb1="FFFF0000"/>
  </w:font>
  <w:font w:name="Wingdings">
    <w:altName w:val="Wingdings"/>
    <w:panose1 w:val="05000000000000000000"/>
    <w:charset w:val="02"/>
    <w:family w:val="auto"/>
    <w:pitch w:val="variable"/>
    <w:sig w:usb0="00000000" w:usb1="00000000" w:usb2="00000000" w:usb3="00000000" w:csb0="80000000" w:csb1="00000000"/>
  </w:font>
  <w:font w:name="Symbol">
    <w:altName w:val="Symbol"/>
    <w:panose1 w:val="05050102010007020507"/>
    <w:charset w:val="02"/>
    <w:family w:val="roman"/>
    <w:pitch w:val="variable"/>
    <w:sig w:usb0="00000000" w:usb1="00000000" w:usb2="00000000" w:usb3="00000000" w:csb0="80000000"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1440" w:right="8455" w:firstLine="0"/>
      <w:rPr/>
    </w:pPr>
    <w:r>
      <w:rPr/>
      <w:drawing>
        <wp:anchor distT="0" distB="0" distL="114300" distR="114300" simplePos="false" relativeHeight="8" behindDoc="false" locked="false" layoutInCell="true" allowOverlap="false">
          <wp:simplePos x="0" y="0"/>
          <wp:positionH relativeFrom="page">
            <wp:posOffset>3037839</wp:posOffset>
          </wp:positionH>
          <wp:positionV relativeFrom="page">
            <wp:posOffset>237490</wp:posOffset>
          </wp:positionV>
          <wp:extent cx="1162050" cy="419100"/>
          <wp:effectExtent l="0" t="0" r="0" b="0"/>
          <wp:wrapSquare wrapText="bothSides"/>
          <wp:docPr id="4097" name="图片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19"/>
                  <pic:cNvPicPr/>
                </pic:nvPicPr>
                <pic:blipFill>
                  <a:blip r:embed="rId1" cstate="print"/>
                  <a:srcRect l="0" t="0" r="0" b="0"/>
                  <a:stretch/>
                </pic:blipFill>
                <pic:spPr>
                  <a:xfrm rot="0">
                    <a:off x="0" y="0"/>
                    <a:ext cx="1162050" cy="419100"/>
                  </a:xfrm>
                  <a:prstGeom prst="rect"/>
                  <a:ln>
                    <a:noFill/>
                  </a:ln>
                </pic:spPr>
              </pic:pic>
            </a:graphicData>
          </a:graphic>
        </wp:anchor>
      </w:drawing>
    </w:r>
    <w:r>
      <w:rPr/>
      <w:drawing>
        <wp:anchor distT="0" distB="0" distL="114300" distR="114300" simplePos="false" relativeHeight="9" behindDoc="false" locked="false" layoutInCell="true" allowOverlap="false">
          <wp:simplePos x="0" y="0"/>
          <wp:positionH relativeFrom="page">
            <wp:posOffset>5353050</wp:posOffset>
          </wp:positionH>
          <wp:positionV relativeFrom="page">
            <wp:posOffset>257175</wp:posOffset>
          </wp:positionV>
          <wp:extent cx="1819275" cy="371475"/>
          <wp:effectExtent l="0" t="0" r="0" b="0"/>
          <wp:wrapSquare wrapText="bothSides"/>
          <wp:docPr id="4098" name="图片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21"/>
                  <pic:cNvPicPr/>
                </pic:nvPicPr>
                <pic:blipFill>
                  <a:blip r:embed="rId2" cstate="print"/>
                  <a:srcRect l="0" t="0" r="0" b="0"/>
                  <a:stretch/>
                </pic:blipFill>
                <pic:spPr>
                  <a:xfrm rot="0">
                    <a:off x="0" y="0"/>
                    <a:ext cx="1819275" cy="371475"/>
                  </a:xfrm>
                  <a:prstGeom prst="rect"/>
                  <a:ln>
                    <a:noFill/>
                  </a:ln>
                </pic:spPr>
              </pic:pic>
            </a:graphicData>
          </a:graphic>
        </wp:anchor>
      </w:drawing>
    </w:r>
    <w:r>
      <w:rPr>
        <w:rFonts w:ascii="Calibri" w:cs="Calibri" w:eastAsia="Calibri" w:hAnsi="Calibri"/>
        <w:i w:val="false"/>
        <w:sz w:val="22"/>
      </w:rPr>
      <mc:AlternateContent>
        <mc:Choice Requires="wpg">
          <w:drawing>
            <wp:anchor distT="0" distB="0" distL="113665" distR="113665" simplePos="false" relativeHeight="2" behindDoc="false" locked="false" layoutInCell="true" allowOverlap="true">
              <wp:simplePos x="0" y="0"/>
              <wp:positionH relativeFrom="page">
                <wp:posOffset>685800</wp:posOffset>
              </wp:positionH>
              <wp:positionV relativeFrom="page">
                <wp:posOffset>200025</wp:posOffset>
              </wp:positionV>
              <wp:extent cx="847738" cy="485783"/>
              <wp:effectExtent l="0" t="0" r="0" b="0"/>
              <wp:wrapSquare wrapText="bothSides"/>
              <wp:docPr id="4099" name="组合 2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847738" cy="485783"/>
                        <a:chOff x="0" y="0"/>
                        <a:chExt cx="847738" cy="485783"/>
                      </a:xfrm>
                      <a:solidFill>
                        <a:srgbClr val="ffffff"/>
                      </a:solidFill>
                    </wpg:grpSpPr>
                    <wps:wsp>
                      <wps:cNvSpPr/>
                      <wps:spPr>
                        <a:xfrm rot="0">
                          <a:off x="228604" y="285761"/>
                          <a:ext cx="51437" cy="173977"/>
                        </a:xfrm>
                        <a:prstGeom prst="rect"/>
                        <a:ln>
                          <a:noFill/>
                        </a:ln>
                      </wps:spPr>
                      <wps:txbx id="4100">
                        <w:txbxContent>
                          <w:p>
                            <w:pPr>
                              <w:pStyle w:val="style0"/>
                              <w:spacing w:after="160" w:lineRule="auto" w:line="259"/>
                              <w:ind w:left="0" w:firstLine="0"/>
                              <w:rPr/>
                            </w:pPr>
                            <w:r>
                              <w:rPr>
                                <w:rFonts w:ascii="Arial" w:cs="Arial" w:eastAsia="Arial" w:hAnsi="Arial"/>
                                <w:i w:val="false"/>
                                <w:sz w:val="22"/>
                              </w:rPr>
                              <w:t xml:space="preserve"> </w:t>
                            </w:r>
                          </w:p>
                        </w:txbxContent>
                      </wps:txbx>
                      <wps:bodyPr lIns="0" rIns="0" tIns="0" bIns="0" vert="horz" anchor="t" wrap="square" upright="true">
                        <a:prstTxWarp prst="textNoShape"/>
                        <a:noAutofit/>
                      </wps:bodyPr>
                    </wps:wsp>
                    <pic:pic xmlns:pic="http://schemas.openxmlformats.org/drawingml/2006/picture">
                      <pic:nvPicPr>
                        <pic:cNvPr id="3" name="Image"/>
                        <pic:cNvPicPr/>
                      </pic:nvPicPr>
                      <pic:blipFill>
                        <a:blip r:embed="rId3" cstate="print"/>
                        <a:srcRect l="0" t="0" r="0" b="0"/>
                        <a:stretch/>
                      </pic:blipFill>
                      <pic:spPr>
                        <a:xfrm rot="0">
                          <a:off x="0" y="0"/>
                          <a:ext cx="847738" cy="485783"/>
                        </a:xfrm>
                        <a:prstGeom prst="rect"/>
                        <a:ln>
                          <a:noFill/>
                        </a:ln>
                      </pic:spPr>
                    </pic:pic>
                  </wpg:wgp>
                </a:graphicData>
              </a:graphic>
            </wp:anchor>
          </w:drawing>
        </mc:Choice>
        <mc:Fallback>
          <w:pict>
            <v:group id="4099" fillcolor="white" stroked="t" style="position:absolute;margin-left:54.0pt;margin-top:15.75pt;width:66.75pt;height:38.25pt;z-index:2;mso-position-horizontal-relative:page;mso-position-vertical-relative:page;mso-width-relative:page;mso-height-relative:page;mso-wrap-distance-left:8.95pt;mso-wrap-distance-right:8.95pt;visibility:visible;" coordsize="847738,485783">
              <v:rect id="4100" filled="f" stroked="f" style="position:absolute;left:228604;top:285761;width:51437;height:173977;z-index:2;mso-position-horizontal-relative:page;mso-position-vertical-relative:page;mso-width-relative:page;mso-height-relative:page;visibility:visible;">
                <v:stroke on="f" joinstyle="miter" weight="1.0pt"/>
                <v:fill/>
                <v:textbox inset="0.0pt,0.0pt,0.0pt,0.0pt">
                  <w:txbxContent>
                    <w:p>
                      <w:pPr>
                        <w:pStyle w:val="style0"/>
                        <w:spacing w:after="160" w:lineRule="auto" w:line="259"/>
                        <w:ind w:left="0" w:firstLine="0"/>
                        <w:rPr/>
                      </w:pPr>
                      <w:r>
                        <w:rPr>
                          <w:rFonts w:ascii="Arial" w:cs="Arial" w:eastAsia="Arial" w:hAnsi="Arial"/>
                          <w:i w:val="false"/>
                          <w:sz w:val="22"/>
                        </w:rPr>
                        <w:t xml:space="preserve"> </w:t>
                      </w:r>
                    </w:p>
                  </w:txbxContent>
                </v:textbox>
              </v:rect>
              <v:shape id="4101" type="#_x0000_t75" filled="f" stroked="f" style="position:absolute;left:0;top:0;width:847738;height:485783;z-index:3;mso-position-horizontal-relative:page;mso-position-vertical-relative:page;mso-width-relative:page;mso-height-relative:page;visibility:visible;">
                <v:imagedata r:id="rId3" embosscolor="white" o:title=""/>
                <v:stroke on="f" joinstyle="miter" weight="1.0pt"/>
                <v:fill/>
              </v:shape>
              <v:stroke joinstyle="miter" weight="1.0pt"/>
              <w10:wrap type="square"/>
              <v:fill/>
            </v:group>
          </w:pict>
        </mc:Fallback>
      </mc:AlternateContent>
    </w:r>
  </w:p>
  <w:p>
    <w:pPr>
      <w:pStyle w:val="style0"/>
      <w:rPr/>
    </w:pPr>
    <w:r>
      <w:rPr>
        <w:rFonts w:ascii="Calibri" w:cs="Calibri" w:eastAsia="Calibri" w:hAnsi="Calibri"/>
        <w:i w:val="false"/>
        <w:sz w:val="22"/>
      </w:rPr>
      <mc:AlternateContent>
        <mc:Choice Requires="wpg">
          <w:drawing>
            <wp:anchor distT="0" distB="0" distL="0" distR="0" simplePos="false" relativeHeight="5" behindDoc="true" locked="false" layoutInCell="true" allowOverlap="true">
              <wp:simplePos x="0" y="0"/>
              <wp:positionH relativeFrom="page">
                <wp:posOffset>0</wp:posOffset>
              </wp:positionH>
              <wp:positionV relativeFrom="page">
                <wp:posOffset>0</wp:posOffset>
              </wp:positionV>
              <wp:extent cx="951" cy="951"/>
              <wp:effectExtent l="0" t="0" r="0" b="0"/>
              <wp:wrapNone/>
              <wp:docPr id="4102" name="组合 3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51" cy="951"/>
                        <a:chOff x="0" y="0"/>
                        <a:chExt cx="952" cy="952"/>
                      </a:xfrm>
                      <a:solidFill>
                        <a:srgbClr val="ffffff"/>
                      </a:solidFill>
                    </wpg:grpSpPr>
                  </wpg:wgp>
                </a:graphicData>
              </a:graphic>
            </wp:anchor>
          </w:drawing>
        </mc:Choice>
        <mc:Fallback>
          <w:pict>
            <v:group id="4102" fillcolor="white" stroked="t" style="position:absolute;margin-left:0.0pt;margin-top:0.0pt;width:0.07pt;height:0.07pt;z-index:-2147483642;mso-position-horizontal-relative:page;mso-position-vertical-relative:page;mso-width-relative:page;mso-height-relative:page;mso-wrap-distance-left:0.0pt;mso-wrap-distance-right:0.0pt;visibility:visible;" coordsize="952,952">
              <v:stroke joinstyle="miter" weight="1.0pt"/>
              <v:fill/>
            </v:group>
          </w:pict>
        </mc:Fallback>
      </mc:AlternateContent>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1440" w:right="8455" w:firstLine="0"/>
      <w:rPr/>
    </w:pPr>
    <w:r>
      <w:rPr/>
      <w:drawing>
        <wp:anchor distT="0" distB="0" distL="114300" distR="114300" simplePos="false" relativeHeight="10" behindDoc="false" locked="false" layoutInCell="true" allowOverlap="false">
          <wp:simplePos x="0" y="0"/>
          <wp:positionH relativeFrom="page">
            <wp:posOffset>3037839</wp:posOffset>
          </wp:positionH>
          <wp:positionV relativeFrom="page">
            <wp:posOffset>237490</wp:posOffset>
          </wp:positionV>
          <wp:extent cx="1162050" cy="419100"/>
          <wp:effectExtent l="0" t="0" r="0" b="0"/>
          <wp:wrapSquare wrapText="bothSides"/>
          <wp:docPr id="4103"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 cstate="print"/>
                  <a:srcRect l="0" t="0" r="0" b="0"/>
                  <a:stretch/>
                </pic:blipFill>
                <pic:spPr>
                  <a:xfrm rot="0">
                    <a:off x="0" y="0"/>
                    <a:ext cx="1162050" cy="419100"/>
                  </a:xfrm>
                  <a:prstGeom prst="rect"/>
                  <a:ln>
                    <a:noFill/>
                  </a:ln>
                </pic:spPr>
              </pic:pic>
            </a:graphicData>
          </a:graphic>
        </wp:anchor>
      </w:drawing>
    </w:r>
    <w:r>
      <w:rPr/>
      <w:drawing>
        <wp:anchor distT="0" distB="0" distL="114300" distR="114300" simplePos="false" relativeHeight="11" behindDoc="false" locked="false" layoutInCell="true" allowOverlap="false">
          <wp:simplePos x="0" y="0"/>
          <wp:positionH relativeFrom="page">
            <wp:posOffset>5353050</wp:posOffset>
          </wp:positionH>
          <wp:positionV relativeFrom="page">
            <wp:posOffset>257175</wp:posOffset>
          </wp:positionV>
          <wp:extent cx="1819275" cy="371475"/>
          <wp:effectExtent l="0" t="0" r="0" b="0"/>
          <wp:wrapSquare wrapText="bothSides"/>
          <wp:docPr id="4104" name="图片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4"/>
                  <pic:cNvPicPr/>
                </pic:nvPicPr>
                <pic:blipFill>
                  <a:blip r:embed="rId2" cstate="print"/>
                  <a:srcRect l="0" t="0" r="0" b="0"/>
                  <a:stretch/>
                </pic:blipFill>
                <pic:spPr>
                  <a:xfrm rot="0">
                    <a:off x="0" y="0"/>
                    <a:ext cx="1819275" cy="371475"/>
                  </a:xfrm>
                  <a:prstGeom prst="rect"/>
                  <a:ln>
                    <a:noFill/>
                  </a:ln>
                </pic:spPr>
              </pic:pic>
            </a:graphicData>
          </a:graphic>
        </wp:anchor>
      </w:drawing>
    </w:r>
    <w:r>
      <w:rPr>
        <w:rFonts w:ascii="Calibri" w:cs="Calibri" w:eastAsia="Calibri" w:hAnsi="Calibri"/>
        <w:i w:val="false"/>
        <w:sz w:val="22"/>
      </w:rPr>
      <mc:AlternateContent>
        <mc:Choice Requires="wpg">
          <w:drawing>
            <wp:anchor distT="0" distB="0" distL="113665" distR="113665" simplePos="false" relativeHeight="3" behindDoc="false" locked="false" layoutInCell="true" allowOverlap="true">
              <wp:simplePos x="0" y="0"/>
              <wp:positionH relativeFrom="page">
                <wp:posOffset>685800</wp:posOffset>
              </wp:positionH>
              <wp:positionV relativeFrom="page">
                <wp:posOffset>200025</wp:posOffset>
              </wp:positionV>
              <wp:extent cx="847738" cy="485783"/>
              <wp:effectExtent l="0" t="0" r="0" b="0"/>
              <wp:wrapSquare wrapText="bothSides"/>
              <wp:docPr id="4105" name="组合 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847738" cy="485783"/>
                        <a:chOff x="0" y="0"/>
                        <a:chExt cx="847738" cy="485783"/>
                      </a:xfrm>
                      <a:solidFill>
                        <a:srgbClr val="ffffff"/>
                      </a:solidFill>
                    </wpg:grpSpPr>
                    <wps:wsp>
                      <wps:cNvSpPr/>
                      <wps:spPr>
                        <a:xfrm rot="0">
                          <a:off x="228604" y="285761"/>
                          <a:ext cx="51437" cy="173977"/>
                        </a:xfrm>
                        <a:prstGeom prst="rect"/>
                        <a:ln>
                          <a:noFill/>
                        </a:ln>
                      </wps:spPr>
                      <wps:txbx id="4106">
                        <w:txbxContent>
                          <w:p>
                            <w:pPr>
                              <w:pStyle w:val="style0"/>
                              <w:spacing w:after="160" w:lineRule="auto" w:line="259"/>
                              <w:ind w:left="0" w:firstLine="0"/>
                              <w:rPr/>
                            </w:pPr>
                            <w:r>
                              <w:rPr>
                                <w:rFonts w:ascii="Arial" w:cs="Arial" w:eastAsia="Arial" w:hAnsi="Arial"/>
                                <w:i w:val="false"/>
                                <w:sz w:val="22"/>
                              </w:rPr>
                              <w:t xml:space="preserve"> </w:t>
                            </w:r>
                          </w:p>
                        </w:txbxContent>
                      </wps:txbx>
                      <wps:bodyPr lIns="0" rIns="0" tIns="0" bIns="0" vert="horz" anchor="t" wrap="square" upright="true">
                        <a:prstTxWarp prst="textNoShape"/>
                        <a:noAutofit/>
                      </wps:bodyPr>
                    </wps:wsp>
                    <pic:pic xmlns:pic="http://schemas.openxmlformats.org/drawingml/2006/picture">
                      <pic:nvPicPr>
                        <pic:cNvPr id="4" name="Image"/>
                        <pic:cNvPicPr/>
                      </pic:nvPicPr>
                      <pic:blipFill>
                        <a:blip r:embed="rId3" cstate="print"/>
                        <a:srcRect l="0" t="0" r="0" b="0"/>
                        <a:stretch/>
                      </pic:blipFill>
                      <pic:spPr>
                        <a:xfrm rot="0">
                          <a:off x="0" y="0"/>
                          <a:ext cx="847738" cy="485783"/>
                        </a:xfrm>
                        <a:prstGeom prst="rect"/>
                        <a:ln>
                          <a:noFill/>
                        </a:ln>
                      </pic:spPr>
                    </pic:pic>
                  </wpg:wgp>
                </a:graphicData>
              </a:graphic>
            </wp:anchor>
          </w:drawing>
        </mc:Choice>
        <mc:Fallback>
          <w:pict>
            <v:group id="4105" fillcolor="white" stroked="t" style="position:absolute;margin-left:54.0pt;margin-top:15.75pt;width:66.75pt;height:38.25pt;z-index:3;mso-position-horizontal-relative:page;mso-position-vertical-relative:page;mso-width-relative:page;mso-height-relative:page;mso-wrap-distance-left:8.95pt;mso-wrap-distance-right:8.95pt;visibility:visible;" coordsize="847738,485783">
              <v:rect id="4106" filled="f" stroked="f" style="position:absolute;left:228604;top:285761;width:51437;height:173977;z-index:2;mso-position-horizontal-relative:page;mso-position-vertical-relative:page;mso-width-relative:page;mso-height-relative:page;visibility:visible;">
                <v:stroke on="f" joinstyle="miter" weight="1.0pt"/>
                <v:fill/>
                <v:textbox inset="0.0pt,0.0pt,0.0pt,0.0pt">
                  <w:txbxContent>
                    <w:p>
                      <w:pPr>
                        <w:pStyle w:val="style0"/>
                        <w:spacing w:after="160" w:lineRule="auto" w:line="259"/>
                        <w:ind w:left="0" w:firstLine="0"/>
                        <w:rPr/>
                      </w:pPr>
                      <w:r>
                        <w:rPr>
                          <w:rFonts w:ascii="Arial" w:cs="Arial" w:eastAsia="Arial" w:hAnsi="Arial"/>
                          <w:i w:val="false"/>
                          <w:sz w:val="22"/>
                        </w:rPr>
                        <w:t xml:space="preserve"> </w:t>
                      </w:r>
                    </w:p>
                  </w:txbxContent>
                </v:textbox>
              </v:rect>
              <v:shape id="4107" type="#_x0000_t75" filled="f" stroked="f" style="position:absolute;left:0;top:0;width:847738;height:485783;z-index:3;mso-position-horizontal-relative:page;mso-position-vertical-relative:page;mso-width-relative:page;mso-height-relative:page;visibility:visible;">
                <v:imagedata r:id="rId3" embosscolor="white" o:title=""/>
                <v:stroke on="f" joinstyle="miter" weight="1.0pt"/>
                <v:fill/>
              </v:shape>
              <v:stroke joinstyle="miter" weight="1.0pt"/>
              <w10:wrap type="square"/>
              <v:fill/>
            </v:group>
          </w:pict>
        </mc:Fallback>
      </mc:AlternateContent>
    </w:r>
  </w:p>
  <w:p>
    <w:pPr>
      <w:pStyle w:val="style0"/>
      <w:rPr/>
    </w:pPr>
    <w:r>
      <w:rPr>
        <w:rFonts w:ascii="Calibri" w:cs="Calibri" w:eastAsia="Calibri" w:hAnsi="Calibri"/>
        <w:i w:val="false"/>
        <w:sz w:val="22"/>
      </w:rPr>
      <mc:AlternateContent>
        <mc:Choice Requires="wpg">
          <w:drawing>
            <wp:anchor distT="0" distB="0" distL="0" distR="0" simplePos="false" relativeHeight="6" behindDoc="true" locked="false" layoutInCell="true" allowOverlap="true">
              <wp:simplePos x="0" y="0"/>
              <wp:positionH relativeFrom="page">
                <wp:posOffset>0</wp:posOffset>
              </wp:positionH>
              <wp:positionV relativeFrom="page">
                <wp:posOffset>0</wp:posOffset>
              </wp:positionV>
              <wp:extent cx="951" cy="951"/>
              <wp:effectExtent l="0" t="0" r="0" b="0"/>
              <wp:wrapNone/>
              <wp:docPr id="4108" name="组合 1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51" cy="951"/>
                        <a:chOff x="0" y="0"/>
                        <a:chExt cx="952" cy="952"/>
                      </a:xfrm>
                      <a:solidFill>
                        <a:srgbClr val="ffffff"/>
                      </a:solidFill>
                    </wpg:grpSpPr>
                  </wpg:wgp>
                </a:graphicData>
              </a:graphic>
            </wp:anchor>
          </w:drawing>
        </mc:Choice>
        <mc:Fallback>
          <w:pict>
            <v:group id="4108" fillcolor="white" stroked="t" style="position:absolute;margin-left:0.0pt;margin-top:0.0pt;width:0.07pt;height:0.07pt;z-index:-2147483641;mso-position-horizontal-relative:page;mso-position-vertical-relative:page;mso-width-relative:page;mso-height-relative:page;mso-wrap-distance-left:0.0pt;mso-wrap-distance-right:0.0pt;visibility:visible;" coordsize="952,952">
              <v:stroke joinstyle="miter" weight="1.0pt"/>
              <v:fill/>
            </v:group>
          </w:pict>
        </mc:Fallback>
      </mc:AlternateContent>
    </w:r>
  </w:p>
</w:hdr>
</file>

<file path=word/header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1440" w:right="8455" w:firstLine="0"/>
      <w:rPr/>
    </w:pPr>
    <w:r>
      <w:rPr/>
      <w:drawing>
        <wp:anchor distT="0" distB="0" distL="114300" distR="114300" simplePos="false" relativeHeight="12" behindDoc="false" locked="false" layoutInCell="true" allowOverlap="false">
          <wp:simplePos x="0" y="0"/>
          <wp:positionH relativeFrom="page">
            <wp:posOffset>3037839</wp:posOffset>
          </wp:positionH>
          <wp:positionV relativeFrom="page">
            <wp:posOffset>237490</wp:posOffset>
          </wp:positionV>
          <wp:extent cx="1162050" cy="419100"/>
          <wp:effectExtent l="0" t="0" r="0" b="0"/>
          <wp:wrapSquare wrapText="bothSides"/>
          <wp:docPr id="4109" name="图片 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35"/>
                  <pic:cNvPicPr/>
                </pic:nvPicPr>
                <pic:blipFill>
                  <a:blip r:embed="rId1" cstate="print"/>
                  <a:srcRect l="0" t="0" r="0" b="0"/>
                  <a:stretch/>
                </pic:blipFill>
                <pic:spPr>
                  <a:xfrm rot="0">
                    <a:off x="0" y="0"/>
                    <a:ext cx="1162050" cy="419100"/>
                  </a:xfrm>
                  <a:prstGeom prst="rect"/>
                  <a:ln>
                    <a:noFill/>
                  </a:ln>
                </pic:spPr>
              </pic:pic>
            </a:graphicData>
          </a:graphic>
        </wp:anchor>
      </w:drawing>
    </w:r>
    <w:r>
      <w:rPr/>
      <w:drawing>
        <wp:anchor distT="0" distB="0" distL="114300" distR="114300" simplePos="false" relativeHeight="13" behindDoc="false" locked="false" layoutInCell="true" allowOverlap="false">
          <wp:simplePos x="0" y="0"/>
          <wp:positionH relativeFrom="page">
            <wp:posOffset>5353050</wp:posOffset>
          </wp:positionH>
          <wp:positionV relativeFrom="page">
            <wp:posOffset>257175</wp:posOffset>
          </wp:positionV>
          <wp:extent cx="1819275" cy="371475"/>
          <wp:effectExtent l="0" t="0" r="0" b="0"/>
          <wp:wrapSquare wrapText="bothSides"/>
          <wp:docPr id="4110" name="图片 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37"/>
                  <pic:cNvPicPr/>
                </pic:nvPicPr>
                <pic:blipFill>
                  <a:blip r:embed="rId2" cstate="print"/>
                  <a:srcRect l="0" t="0" r="0" b="0"/>
                  <a:stretch/>
                </pic:blipFill>
                <pic:spPr>
                  <a:xfrm rot="0">
                    <a:off x="0" y="0"/>
                    <a:ext cx="1819275" cy="371475"/>
                  </a:xfrm>
                  <a:prstGeom prst="rect"/>
                  <a:ln>
                    <a:noFill/>
                  </a:ln>
                </pic:spPr>
              </pic:pic>
            </a:graphicData>
          </a:graphic>
        </wp:anchor>
      </w:drawing>
    </w:r>
    <w:r>
      <w:rPr>
        <w:rFonts w:ascii="Calibri" w:cs="Calibri" w:eastAsia="Calibri" w:hAnsi="Calibri"/>
        <w:i w:val="false"/>
        <w:sz w:val="22"/>
      </w:rPr>
      <mc:AlternateContent>
        <mc:Choice Requires="wpg">
          <w:drawing>
            <wp:anchor distT="0" distB="0" distL="113665" distR="113665" simplePos="false" relativeHeight="4" behindDoc="false" locked="false" layoutInCell="true" allowOverlap="true">
              <wp:simplePos x="0" y="0"/>
              <wp:positionH relativeFrom="page">
                <wp:posOffset>685800</wp:posOffset>
              </wp:positionH>
              <wp:positionV relativeFrom="page">
                <wp:posOffset>200025</wp:posOffset>
              </wp:positionV>
              <wp:extent cx="847738" cy="485783"/>
              <wp:effectExtent l="0" t="0" r="0" b="0"/>
              <wp:wrapSquare wrapText="bothSides"/>
              <wp:docPr id="4111" name="组合 3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847738" cy="485783"/>
                        <a:chOff x="0" y="0"/>
                        <a:chExt cx="847738" cy="485783"/>
                      </a:xfrm>
                      <a:solidFill>
                        <a:srgbClr val="ffffff"/>
                      </a:solidFill>
                    </wpg:grpSpPr>
                    <wps:wsp>
                      <wps:cNvSpPr/>
                      <wps:spPr>
                        <a:xfrm rot="0">
                          <a:off x="228604" y="285761"/>
                          <a:ext cx="51437" cy="173977"/>
                        </a:xfrm>
                        <a:prstGeom prst="rect"/>
                        <a:ln>
                          <a:noFill/>
                        </a:ln>
                      </wps:spPr>
                      <wps:txbx id="4112">
                        <w:txbxContent>
                          <w:p>
                            <w:pPr>
                              <w:pStyle w:val="style0"/>
                              <w:spacing w:after="160" w:lineRule="auto" w:line="259"/>
                              <w:ind w:left="0" w:firstLine="0"/>
                              <w:rPr/>
                            </w:pPr>
                            <w:r>
                              <w:rPr>
                                <w:rFonts w:ascii="Arial" w:cs="Arial" w:eastAsia="Arial" w:hAnsi="Arial"/>
                                <w:i w:val="false"/>
                                <w:sz w:val="22"/>
                              </w:rPr>
                              <w:t xml:space="preserve"> </w:t>
                            </w:r>
                          </w:p>
                        </w:txbxContent>
                      </wps:txbx>
                      <wps:bodyPr lIns="0" rIns="0" tIns="0" bIns="0" vert="horz" anchor="t" wrap="square" upright="true">
                        <a:prstTxWarp prst="textNoShape"/>
                        <a:noAutofit/>
                      </wps:bodyPr>
                    </wps:wsp>
                    <pic:pic xmlns:pic="http://schemas.openxmlformats.org/drawingml/2006/picture">
                      <pic:nvPicPr>
                        <pic:cNvPr id="5" name="Image"/>
                        <pic:cNvPicPr/>
                      </pic:nvPicPr>
                      <pic:blipFill>
                        <a:blip r:embed="rId3" cstate="print"/>
                        <a:srcRect l="0" t="0" r="0" b="0"/>
                        <a:stretch/>
                      </pic:blipFill>
                      <pic:spPr>
                        <a:xfrm rot="0">
                          <a:off x="0" y="0"/>
                          <a:ext cx="847738" cy="485783"/>
                        </a:xfrm>
                        <a:prstGeom prst="rect"/>
                        <a:ln>
                          <a:noFill/>
                        </a:ln>
                      </pic:spPr>
                    </pic:pic>
                  </wpg:wgp>
                </a:graphicData>
              </a:graphic>
            </wp:anchor>
          </w:drawing>
        </mc:Choice>
        <mc:Fallback>
          <w:pict>
            <v:group id="4111" fillcolor="white" stroked="t" style="position:absolute;margin-left:54.0pt;margin-top:15.75pt;width:66.75pt;height:38.25pt;z-index:4;mso-position-horizontal-relative:page;mso-position-vertical-relative:page;mso-width-relative:page;mso-height-relative:page;mso-wrap-distance-left:8.95pt;mso-wrap-distance-right:8.95pt;visibility:visible;" coordsize="847738,485783">
              <v:rect id="4112" filled="f" stroked="f" style="position:absolute;left:228604;top:285761;width:51437;height:173977;z-index:2;mso-position-horizontal-relative:page;mso-position-vertical-relative:page;mso-width-relative:page;mso-height-relative:page;visibility:visible;">
                <v:stroke on="f" joinstyle="miter" weight="1.0pt"/>
                <v:fill/>
                <v:textbox inset="0.0pt,0.0pt,0.0pt,0.0pt">
                  <w:txbxContent>
                    <w:p>
                      <w:pPr>
                        <w:pStyle w:val="style0"/>
                        <w:spacing w:after="160" w:lineRule="auto" w:line="259"/>
                        <w:ind w:left="0" w:firstLine="0"/>
                        <w:rPr/>
                      </w:pPr>
                      <w:r>
                        <w:rPr>
                          <w:rFonts w:ascii="Arial" w:cs="Arial" w:eastAsia="Arial" w:hAnsi="Arial"/>
                          <w:i w:val="false"/>
                          <w:sz w:val="22"/>
                        </w:rPr>
                        <w:t xml:space="preserve"> </w:t>
                      </w:r>
                    </w:p>
                  </w:txbxContent>
                </v:textbox>
              </v:rect>
              <v:shape id="4113" type="#_x0000_t75" filled="f" stroked="f" style="position:absolute;left:0;top:0;width:847738;height:485783;z-index:3;mso-position-horizontal-relative:page;mso-position-vertical-relative:page;mso-width-relative:page;mso-height-relative:page;visibility:visible;">
                <v:imagedata r:id="rId3" embosscolor="white" o:title=""/>
                <v:stroke on="f" joinstyle="miter" weight="1.0pt"/>
                <v:fill/>
              </v:shape>
              <v:stroke joinstyle="miter" weight="1.0pt"/>
              <w10:wrap type="square"/>
              <v:fill/>
            </v:group>
          </w:pict>
        </mc:Fallback>
      </mc:AlternateContent>
    </w:r>
  </w:p>
  <w:p>
    <w:pPr>
      <w:pStyle w:val="style0"/>
      <w:rPr/>
    </w:pPr>
    <w:r>
      <w:rPr>
        <w:rFonts w:ascii="Calibri" w:cs="Calibri" w:eastAsia="Calibri" w:hAnsi="Calibri"/>
        <w:i w:val="false"/>
        <w:sz w:val="22"/>
      </w:rPr>
      <mc:AlternateContent>
        <mc:Choice Requires="wpg">
          <w:drawing>
            <wp:anchor distT="0" distB="0" distL="0" distR="0" simplePos="false" relativeHeight="7" behindDoc="true" locked="false" layoutInCell="true" allowOverlap="true">
              <wp:simplePos x="0" y="0"/>
              <wp:positionH relativeFrom="page">
                <wp:posOffset>0</wp:posOffset>
              </wp:positionH>
              <wp:positionV relativeFrom="page">
                <wp:posOffset>0</wp:posOffset>
              </wp:positionV>
              <wp:extent cx="951" cy="951"/>
              <wp:effectExtent l="0" t="0" r="0" b="0"/>
              <wp:wrapNone/>
              <wp:docPr id="4114" name="组合 4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51" cy="951"/>
                        <a:chOff x="0" y="0"/>
                        <a:chExt cx="952" cy="952"/>
                      </a:xfrm>
                      <a:solidFill>
                        <a:srgbClr val="ffffff"/>
                      </a:solidFill>
                    </wpg:grpSpPr>
                  </wpg:wgp>
                </a:graphicData>
              </a:graphic>
            </wp:anchor>
          </w:drawing>
        </mc:Choice>
        <mc:Fallback>
          <w:pict>
            <v:group id="4114" fillcolor="white" stroked="t" style="position:absolute;margin-left:0.0pt;margin-top:0.0pt;width:0.07pt;height:0.07pt;z-index:-2147483640;mso-position-horizontal-relative:page;mso-position-vertical-relative:page;mso-width-relative:page;mso-height-relative:page;mso-wrap-distance-left:0.0pt;mso-wrap-distance-right:0.0pt;visibility:visible;" coordsize="952,952">
              <v:stroke joinstyle="miter" weight="1.0pt"/>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4A9CC474"/>
    <w:lvl w:ilvl="0">
      <w:start w:val="5"/>
      <w:numFmt w:val="decimal"/>
      <w:suff w:val="space"/>
      <w:lvlText w:val="%1."/>
      <w:lvlJc w:val="left"/>
      <w:pPr>
        <w:tabs>
          <w:tab w:val="left" w:leader="none" w:pos="0"/>
        </w:tabs>
        <w:ind w:left="0" w:firstLine="0"/>
      </w:pPr>
    </w:lvl>
  </w:abstractNum>
  <w:abstractNum w:abstractNumId="1">
    <w:nsid w:val="00000001"/>
    <w:multiLevelType w:val="multilevel"/>
    <w:tmpl w:val="0000002D"/>
    <w:lvl w:ilvl="0">
      <w:start w:val="1"/>
      <w:numFmt w:val="bullet"/>
      <w:lvlText w:val="o"/>
      <w:lvlJc w:val="left"/>
      <w:pPr>
        <w:tabs>
          <w:tab w:val="left" w:leader="none" w:pos="0"/>
        </w:tabs>
        <w:ind w:left="720" w:hanging="360"/>
      </w:pPr>
      <w:rPr>
        <w:rFonts w:ascii="Courier New" w:cs="Courier New" w:hAnsi="Courier New" w:hint="default"/>
      </w:rPr>
    </w:lvl>
    <w:lvl w:ilvl="1">
      <w:start w:val="1"/>
      <w:numFmt w:val="bullet"/>
      <w:lvlText w:val="o"/>
      <w:lvlJc w:val="left"/>
      <w:pPr>
        <w:tabs>
          <w:tab w:val="left" w:leader="none" w:pos="0"/>
        </w:tabs>
        <w:ind w:left="1440" w:hanging="360"/>
      </w:pPr>
      <w:rPr>
        <w:rFonts w:ascii="Courier New" w:cs="Courier New" w:hAnsi="Courier New" w:hint="default"/>
      </w:rPr>
    </w:lvl>
    <w:lvl w:ilvl="2">
      <w:start w:val="1"/>
      <w:numFmt w:val="bullet"/>
      <w:lvlText w:val=""/>
      <w:lvlJc w:val="left"/>
      <w:pPr>
        <w:tabs>
          <w:tab w:val="left" w:leader="none" w:pos="0"/>
        </w:tabs>
        <w:ind w:left="2160" w:hanging="360"/>
      </w:pPr>
      <w:rPr>
        <w:rFonts w:ascii="Wingdings" w:hAnsi="Wingdings" w:hint="default"/>
      </w:rPr>
    </w:lvl>
    <w:lvl w:ilvl="3">
      <w:start w:val="1"/>
      <w:numFmt w:val="bullet"/>
      <w:lvlText w:val=""/>
      <w:lvlJc w:val="left"/>
      <w:pPr>
        <w:tabs>
          <w:tab w:val="left" w:leader="none" w:pos="0"/>
        </w:tabs>
        <w:ind w:left="2880" w:hanging="360"/>
      </w:pPr>
      <w:rPr>
        <w:rFonts w:ascii="Symbol" w:hAnsi="Symbol" w:hint="default"/>
      </w:rPr>
    </w:lvl>
    <w:lvl w:ilvl="4">
      <w:start w:val="1"/>
      <w:numFmt w:val="bullet"/>
      <w:lvlText w:val="o"/>
      <w:lvlJc w:val="left"/>
      <w:pPr>
        <w:tabs>
          <w:tab w:val="left" w:leader="none" w:pos="0"/>
        </w:tabs>
        <w:ind w:left="3600" w:hanging="360"/>
      </w:pPr>
      <w:rPr>
        <w:rFonts w:ascii="Courier New" w:cs="Courier New" w:hAnsi="Courier New" w:hint="default"/>
      </w:rPr>
    </w:lvl>
    <w:lvl w:ilvl="5">
      <w:start w:val="1"/>
      <w:numFmt w:val="bullet"/>
      <w:lvlText w:val=""/>
      <w:lvlJc w:val="left"/>
      <w:pPr>
        <w:tabs>
          <w:tab w:val="left" w:leader="none" w:pos="0"/>
        </w:tabs>
        <w:ind w:left="4320" w:hanging="360"/>
      </w:pPr>
      <w:rPr>
        <w:rFonts w:ascii="Wingdings" w:hAnsi="Wingdings" w:hint="default"/>
      </w:rPr>
    </w:lvl>
    <w:lvl w:ilvl="6">
      <w:start w:val="1"/>
      <w:numFmt w:val="bullet"/>
      <w:lvlText w:val=""/>
      <w:lvlJc w:val="left"/>
      <w:pPr>
        <w:tabs>
          <w:tab w:val="left" w:leader="none" w:pos="0"/>
        </w:tabs>
        <w:ind w:left="5040" w:hanging="360"/>
      </w:pPr>
      <w:rPr>
        <w:rFonts w:ascii="Symbol" w:hAnsi="Symbol" w:hint="default"/>
      </w:rPr>
    </w:lvl>
    <w:lvl w:ilvl="7">
      <w:start w:val="1"/>
      <w:numFmt w:val="bullet"/>
      <w:lvlText w:val="o"/>
      <w:lvlJc w:val="left"/>
      <w:pPr>
        <w:tabs>
          <w:tab w:val="left" w:leader="none" w:pos="0"/>
        </w:tabs>
        <w:ind w:left="5760" w:hanging="360"/>
      </w:pPr>
      <w:rPr>
        <w:rFonts w:ascii="Courier New" w:cs="Courier New" w:hAnsi="Courier New" w:hint="default"/>
      </w:rPr>
    </w:lvl>
    <w:lvl w:ilvl="8">
      <w:start w:val="1"/>
      <w:numFmt w:val="bullet"/>
      <w:lvlText w:val=""/>
      <w:lvlJc w:val="left"/>
      <w:pPr>
        <w:tabs>
          <w:tab w:val="left" w:leader="none" w:pos="0"/>
        </w:tabs>
        <w:ind w:left="6480" w:hanging="360"/>
      </w:pPr>
      <w:rPr>
        <w:rFonts w:ascii="Wingdings" w:hAnsi="Wingdings" w:hint="default"/>
      </w:rPr>
    </w:lvl>
  </w:abstractNum>
  <w:num w:numId="1">
    <w:abstractNumId w:val="0"/>
  </w:num>
  <w:num w:numId="2">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32"/>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40"/>
  <w:drawingGridVerticalSpacing w:val="190"/>
  <w:displayHorizontalDrawingGridEvery w:val="1"/>
  <w:displayVerticalDrawingGridEvery w:val="1"/>
  <w:noPunctuationKerning/>
  <w:compat>
    <w:spaceForUL/>
    <w:doNotExpandShiftReturn/>
    <w:growAutofit/>
    <w:compatSetting w:name="compatibilityMode" w:uri="http://schemas.microsoft.com/office/word" w:val="15"/>
  </w:compat>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宋体" w:hAnsi="Times New Roman"/>
        <w:lang w:val="en-US" w:bidi="ar-SA" w:eastAsia="zh-CN"/>
      </w:rPr>
    </w:rPrDefault>
    <w:pPrDefault>
      <w:pPr/>
    </w:pPrDefault>
  </w:docDefaults>
  <w:style w:type="paragraph" w:default="1" w:styleId="style0">
    <w:name w:val="Normal"/>
    <w:next w:val="style0"/>
    <w:pPr>
      <w:spacing w:after="10" w:lineRule="auto" w:line="266"/>
      <w:ind w:left="10" w:hanging="10"/>
    </w:pPr>
    <w:rPr>
      <w:rFonts w:ascii="Times New Roman" w:cs="Times New Roman" w:eastAsia="Times New Roman" w:hAnsi="Times New Roman"/>
      <w:i/>
      <w:color w:val="000000"/>
      <w:kern w:val="2"/>
      <w:sz w:val="28"/>
      <w:szCs w:val="24"/>
      <w:lang w:val="en-IN" w:bidi="ar-SA" w:eastAsia="en-IN"/>
    </w:rPr>
  </w:style>
  <w:style w:type="paragraph" w:styleId="style1">
    <w:name w:val="heading 1"/>
    <w:next w:val="style0"/>
    <w:pPr>
      <w:keepNext/>
      <w:keepLines/>
      <w:spacing w:after="243" w:lineRule="auto" w:line="259"/>
      <w:ind w:left="10" w:hanging="10"/>
      <w:outlineLvl w:val="0"/>
    </w:pPr>
    <w:rPr>
      <w:rFonts w:ascii="Times New Roman" w:cs="Times New Roman" w:eastAsia="Times New Roman" w:hAnsi="Times New Roman"/>
      <w:b/>
      <w:color w:val="980000"/>
      <w:kern w:val="2"/>
      <w:sz w:val="30"/>
      <w:szCs w:val="24"/>
      <w:lang w:val="en-IN" w:bidi="ar-SA" w:eastAsia="en-IN"/>
    </w:rPr>
  </w:style>
  <w:style w:type="paragraph" w:styleId="style2">
    <w:name w:val="heading 2"/>
    <w:next w:val="style0"/>
    <w:pPr>
      <w:keepNext/>
      <w:keepLines/>
      <w:spacing w:after="20" w:lineRule="auto" w:line="259"/>
      <w:ind w:left="10" w:hanging="10"/>
      <w:jc w:val="center"/>
      <w:outlineLvl w:val="1"/>
    </w:pPr>
    <w:rPr>
      <w:rFonts w:ascii="Times New Roman" w:cs="Times New Roman" w:eastAsia="Times New Roman" w:hAnsi="Times New Roman"/>
      <w:i/>
      <w:color w:val="000000"/>
      <w:kern w:val="2"/>
      <w:sz w:val="28"/>
      <w:szCs w:val="24"/>
      <w:lang w:val="en-IN" w:bidi="ar-SA" w:eastAsia="en-IN"/>
    </w:rPr>
  </w:style>
  <w:style w:type="paragraph" w:styleId="style3">
    <w:name w:val="heading 3"/>
    <w:basedOn w:val="style0"/>
    <w:next w:val="style0"/>
    <w:pPr>
      <w:keepNext/>
      <w:keepLines/>
      <w:spacing w:before="40" w:after="0"/>
      <w:outlineLvl w:val="2"/>
    </w:pPr>
    <w:rPr>
      <w:rFonts w:ascii="Calibri Light" w:cs="SimSun" w:eastAsia="SimSun" w:hAnsi="Calibri Light"/>
      <w:color w:val="1f3763"/>
      <w:sz w:val="24"/>
    </w:rPr>
  </w:style>
  <w:style w:type="paragraph" w:styleId="style4">
    <w:name w:val="heading 4"/>
    <w:basedOn w:val="style0"/>
    <w:next w:val="style0"/>
    <w:pPr>
      <w:keepNext/>
      <w:keepLines/>
      <w:spacing w:before="40" w:after="0"/>
      <w:outlineLvl w:val="3"/>
    </w:pPr>
    <w:rPr>
      <w:rFonts w:ascii="Calibri Light" w:cs="SimSun" w:eastAsia="SimSun" w:hAnsi="Calibri Light"/>
      <w:i w:val="false"/>
      <w:iCs/>
      <w:color w:val="2f5496"/>
    </w:rPr>
  </w:style>
  <w:style w:type="character" w:default="1" w:styleId="style65">
    <w:name w:val="Default Paragraph Font"/>
    <w:next w:val="style65"/>
  </w:style>
  <w:style w:type="character" w:styleId="style88">
    <w:name w:val="Emphasis"/>
    <w:basedOn w:val="style65"/>
    <w:next w:val="style88"/>
    <w:rPr>
      <w:i/>
      <w:iCs/>
    </w:rPr>
  </w:style>
  <w:style w:type="character" w:styleId="style98">
    <w:name w:val="HTML Code"/>
    <w:basedOn w:val="style65"/>
    <w:next w:val="style98"/>
    <w:rPr>
      <w:rFonts w:ascii="Courier New" w:cs="Courier New" w:hAnsi="Courier New"/>
      <w:sz w:val="20"/>
      <w:szCs w:val="20"/>
    </w:rPr>
  </w:style>
  <w:style w:type="character" w:styleId="style85">
    <w:name w:val="Hyperlink"/>
    <w:basedOn w:val="style65"/>
    <w:next w:val="style85"/>
    <w:rPr>
      <w:color w:val="0563c1"/>
      <w:u w:val="single"/>
    </w:rPr>
  </w:style>
  <w:style w:type="paragraph" w:styleId="style94">
    <w:name w:val="Normal (Web)"/>
    <w:basedOn w:val="style0"/>
    <w:next w:val="style94"/>
    <w:pPr/>
    <w:rPr>
      <w:sz w:val="24"/>
      <w:szCs w:val="24"/>
    </w:rPr>
  </w:style>
  <w:style w:type="character" w:styleId="style87">
    <w:name w:val="Strong"/>
    <w:basedOn w:val="style65"/>
    <w:next w:val="style87"/>
    <w:rPr>
      <w:b/>
      <w:bCs/>
    </w:rPr>
  </w:style>
  <w:style w:type="character" w:customStyle="1" w:styleId="style4097">
    <w:name w:val="Unresolved Mention"/>
    <w:basedOn w:val="style65"/>
    <w:next w:val="style4097"/>
    <w:rPr>
      <w:color w:val="605e5c"/>
      <w:shd w:val="clear" w:color="auto" w:fill="e1dfdd"/>
    </w:rPr>
  </w:style>
  <w:style w:type="paragraph" w:customStyle="1" w:styleId="style4098">
    <w:name w:val="List Paragraph_880bf5e4-050a-448c-b7a5-c45e0f5634e4"/>
    <w:basedOn w:val="style0"/>
    <w:next w:val="style4098"/>
    <w:pPr>
      <w:ind w:left="720"/>
      <w:contextualSpacing/>
    </w:pPr>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9" Type="http://schemas.openxmlformats.org/officeDocument/2006/relationships/theme" Target="theme/theme1.xml"/><Relationship Id="rId5" Type="http://schemas.openxmlformats.org/officeDocument/2006/relationships/header" Target="header3.xml"/><Relationship Id="rId6" Type="http://schemas.openxmlformats.org/officeDocument/2006/relationships/styles" Target="styles.xml"/><Relationship Id="rId7" Type="http://schemas.openxmlformats.org/officeDocument/2006/relationships/fontTable" Target="fontTable.xml"/><Relationship Id="rId8" Type="http://schemas.openxmlformats.org/officeDocument/2006/relationships/settings" Target="settings.xml"/></Relationships>
</file>

<file path=word/_rels/header1.xml.rels><?xml version="1.0" encoding="UTF-8"?>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3.jpeg"/><Relationship Id="rId3" Type="http://schemas.openxmlformats.org/officeDocument/2006/relationships/image" Target="media/image4.jpeg"/></Relationships>
</file>

<file path=word/_rels/header2.xml.rels><?xml version="1.0" encoding="UTF-8"?>
<Relationships xmlns="http://schemas.openxmlformats.org/package/2006/relationships"><Relationship Id="rId1" Type="http://schemas.openxmlformats.org/officeDocument/2006/relationships/image" Target="media/image5.jpeg"/><Relationship Id="rId2" Type="http://schemas.openxmlformats.org/officeDocument/2006/relationships/image" Target="media/image6.jpeg"/><Relationship Id="rId3" Type="http://schemas.openxmlformats.org/officeDocument/2006/relationships/image" Target="media/image7.jpeg"/></Relationships>
</file>

<file path=word/_rels/header3.xml.rels><?xml version="1.0" encoding="UTF-8"?>
<Relationships xmlns="http://schemas.openxmlformats.org/package/2006/relationships"><Relationship Id="rId1" Type="http://schemas.openxmlformats.org/officeDocument/2006/relationships/image" Target="media/image8.jpeg"/><Relationship Id="rId2" Type="http://schemas.openxmlformats.org/officeDocument/2006/relationships/image" Target="media/image9.jpeg"/><Relationship Id="rId3"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Normal.eit</Template>
  <TotalTime>294</TotalTime>
  <Words>4343</Words>
  <Pages>31</Pages>
  <Characters>29674</Characters>
  <Application>WPS Office</Application>
  <Paragraphs>810</Paragraphs>
  <CharactersWithSpaces>33544</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2025-04-30T00:31:00Z</dcterms:created>
  <dc:creator>gnana priya</dc:creator>
  <lastModifiedBy>CPH2285</lastModifiedBy>
  <dcterms:modified xsi:type="dcterms:W3CDTF">2025-05-04T06:20:02Z</dcterms:modified>
  <revision>4</revision>
  <dc:title>Phase-2 for DS</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9e393d43c4ed42fb97c30f047bf505d6</vt:lpwstr>
  </property>
  <property fmtid="{D5CDD505-2E9C-101B-9397-08002B2CF9AE}" pid="3" name="KSOProductBuildVer">
    <vt:lpwstr>1033-12.2.0.20795</vt:lpwstr>
  </property>
</Properties>
</file>